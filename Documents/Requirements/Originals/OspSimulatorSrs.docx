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F16" w:rsidRDefault="003149B8" w:rsidP="003149B8">
      <w:pPr>
        <w:pStyle w:val="Title"/>
        <w:jc w:val="center"/>
      </w:pPr>
      <w:r>
        <w:t>OspSimulator Software Requirements Specification</w:t>
      </w:r>
    </w:p>
    <w:p w:rsidR="003149B8" w:rsidRDefault="003149B8" w:rsidP="003149B8"/>
    <w:p w:rsidR="002A0836" w:rsidRPr="00786606" w:rsidRDefault="00786606" w:rsidP="00786606">
      <w:pPr>
        <w:jc w:val="center"/>
        <w:rPr>
          <w:sz w:val="28"/>
          <w:szCs w:val="28"/>
        </w:rPr>
      </w:pPr>
      <w:r w:rsidRPr="00786606">
        <w:rPr>
          <w:sz w:val="28"/>
          <w:szCs w:val="28"/>
        </w:rPr>
        <w:t>For Software Version 1.0.0</w:t>
      </w:r>
    </w:p>
    <w:p w:rsidR="00786606" w:rsidRDefault="00786606" w:rsidP="003149B8"/>
    <w:p w:rsidR="003149B8" w:rsidRDefault="003149B8">
      <w:r>
        <w:br w:type="page"/>
      </w:r>
    </w:p>
    <w:p w:rsidR="003149B8" w:rsidRDefault="003149B8" w:rsidP="003149B8"/>
    <w:p w:rsidR="003149B8" w:rsidRPr="003149B8" w:rsidRDefault="003149B8" w:rsidP="003149B8">
      <w:pPr>
        <w:jc w:val="center"/>
        <w:rPr>
          <w:sz w:val="32"/>
          <w:szCs w:val="32"/>
        </w:rPr>
      </w:pPr>
      <w:r w:rsidRPr="003149B8">
        <w:rPr>
          <w:sz w:val="32"/>
          <w:szCs w:val="32"/>
        </w:rPr>
        <w:t>Table of Contents</w:t>
      </w:r>
    </w:p>
    <w:p w:rsidR="002A0836" w:rsidRDefault="002A0836">
      <w:pPr>
        <w:pStyle w:val="TOC1"/>
        <w:tabs>
          <w:tab w:val="left" w:pos="440"/>
          <w:tab w:val="right" w:leader="dot" w:pos="9350"/>
        </w:tabs>
        <w:rPr>
          <w:noProof/>
          <w:lang w:eastAsia="en-US"/>
        </w:rPr>
      </w:pPr>
      <w:r>
        <w:fldChar w:fldCharType="begin"/>
      </w:r>
      <w:r>
        <w:instrText xml:space="preserve"> TOC \o "1-5" \h \z \u </w:instrText>
      </w:r>
      <w:r>
        <w:fldChar w:fldCharType="separate"/>
      </w:r>
      <w:hyperlink w:anchor="_Toc226465844" w:history="1">
        <w:r w:rsidRPr="00FE1174">
          <w:rPr>
            <w:rStyle w:val="Hyperlink"/>
            <w:noProof/>
          </w:rPr>
          <w:t>1</w:t>
        </w:r>
        <w:r>
          <w:rPr>
            <w:noProof/>
            <w:lang w:eastAsia="en-US"/>
          </w:rPr>
          <w:tab/>
        </w:r>
        <w:r w:rsidRPr="00FE1174">
          <w:rPr>
            <w:rStyle w:val="Hyperlink"/>
            <w:noProof/>
          </w:rPr>
          <w:t>Introduction</w:t>
        </w:r>
        <w:r>
          <w:rPr>
            <w:noProof/>
            <w:webHidden/>
          </w:rPr>
          <w:tab/>
        </w:r>
        <w:r>
          <w:rPr>
            <w:noProof/>
            <w:webHidden/>
          </w:rPr>
          <w:fldChar w:fldCharType="begin"/>
        </w:r>
        <w:r>
          <w:rPr>
            <w:noProof/>
            <w:webHidden/>
          </w:rPr>
          <w:instrText xml:space="preserve"> PAGEREF _Toc226465844 \h </w:instrText>
        </w:r>
        <w:r>
          <w:rPr>
            <w:noProof/>
            <w:webHidden/>
          </w:rPr>
        </w:r>
        <w:r>
          <w:rPr>
            <w:noProof/>
            <w:webHidden/>
          </w:rPr>
          <w:fldChar w:fldCharType="separate"/>
        </w:r>
        <w:r w:rsidR="00CB11B0">
          <w:rPr>
            <w:noProof/>
            <w:webHidden/>
          </w:rPr>
          <w:t>4</w:t>
        </w:r>
        <w:r>
          <w:rPr>
            <w:noProof/>
            <w:webHidden/>
          </w:rPr>
          <w:fldChar w:fldCharType="end"/>
        </w:r>
      </w:hyperlink>
    </w:p>
    <w:p w:rsidR="002A0836" w:rsidRDefault="000E4A32">
      <w:pPr>
        <w:pStyle w:val="TOC2"/>
        <w:tabs>
          <w:tab w:val="left" w:pos="880"/>
          <w:tab w:val="right" w:leader="dot" w:pos="9350"/>
        </w:tabs>
        <w:rPr>
          <w:noProof/>
          <w:lang w:eastAsia="en-US"/>
        </w:rPr>
      </w:pPr>
      <w:hyperlink w:anchor="_Toc226465845" w:history="1">
        <w:r w:rsidR="002A0836" w:rsidRPr="00FE1174">
          <w:rPr>
            <w:rStyle w:val="Hyperlink"/>
            <w:noProof/>
          </w:rPr>
          <w:t>1.1</w:t>
        </w:r>
        <w:r w:rsidR="002A0836">
          <w:rPr>
            <w:noProof/>
            <w:lang w:eastAsia="en-US"/>
          </w:rPr>
          <w:tab/>
        </w:r>
        <w:r w:rsidR="002A0836" w:rsidRPr="00FE1174">
          <w:rPr>
            <w:rStyle w:val="Hyperlink"/>
            <w:noProof/>
          </w:rPr>
          <w:t>References</w:t>
        </w:r>
        <w:r w:rsidR="002A0836">
          <w:rPr>
            <w:noProof/>
            <w:webHidden/>
          </w:rPr>
          <w:tab/>
        </w:r>
        <w:r w:rsidR="002A0836">
          <w:rPr>
            <w:noProof/>
            <w:webHidden/>
          </w:rPr>
          <w:fldChar w:fldCharType="begin"/>
        </w:r>
        <w:r w:rsidR="002A0836">
          <w:rPr>
            <w:noProof/>
            <w:webHidden/>
          </w:rPr>
          <w:instrText xml:space="preserve"> PAGEREF _Toc226465845 \h </w:instrText>
        </w:r>
        <w:r w:rsidR="002A0836">
          <w:rPr>
            <w:noProof/>
            <w:webHidden/>
          </w:rPr>
        </w:r>
        <w:r w:rsidR="002A0836">
          <w:rPr>
            <w:noProof/>
            <w:webHidden/>
          </w:rPr>
          <w:fldChar w:fldCharType="separate"/>
        </w:r>
        <w:r w:rsidR="00CB11B0">
          <w:rPr>
            <w:noProof/>
            <w:webHidden/>
          </w:rPr>
          <w:t>4</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46" w:history="1">
        <w:r w:rsidR="002A0836" w:rsidRPr="00FE1174">
          <w:rPr>
            <w:rStyle w:val="Hyperlink"/>
            <w:noProof/>
          </w:rPr>
          <w:t>1.1.1</w:t>
        </w:r>
        <w:r w:rsidR="002A0836">
          <w:rPr>
            <w:noProof/>
            <w:lang w:eastAsia="en-US"/>
          </w:rPr>
          <w:tab/>
        </w:r>
        <w:r w:rsidR="002A0836" w:rsidRPr="00FE1174">
          <w:rPr>
            <w:rStyle w:val="Hyperlink"/>
            <w:noProof/>
          </w:rPr>
          <w:t>NENA Standards</w:t>
        </w:r>
        <w:r w:rsidR="002A0836">
          <w:rPr>
            <w:noProof/>
            <w:webHidden/>
          </w:rPr>
          <w:tab/>
        </w:r>
        <w:r w:rsidR="002A0836">
          <w:rPr>
            <w:noProof/>
            <w:webHidden/>
          </w:rPr>
          <w:fldChar w:fldCharType="begin"/>
        </w:r>
        <w:r w:rsidR="002A0836">
          <w:rPr>
            <w:noProof/>
            <w:webHidden/>
          </w:rPr>
          <w:instrText xml:space="preserve"> PAGEREF _Toc226465846 \h </w:instrText>
        </w:r>
        <w:r w:rsidR="002A0836">
          <w:rPr>
            <w:noProof/>
            <w:webHidden/>
          </w:rPr>
        </w:r>
        <w:r w:rsidR="002A0836">
          <w:rPr>
            <w:noProof/>
            <w:webHidden/>
          </w:rPr>
          <w:fldChar w:fldCharType="separate"/>
        </w:r>
        <w:r w:rsidR="00CB11B0">
          <w:rPr>
            <w:noProof/>
            <w:webHidden/>
          </w:rPr>
          <w:t>4</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47" w:history="1">
        <w:r w:rsidR="002A0836" w:rsidRPr="00FE1174">
          <w:rPr>
            <w:rStyle w:val="Hyperlink"/>
            <w:noProof/>
          </w:rPr>
          <w:t>1.1.2</w:t>
        </w:r>
        <w:r w:rsidR="002A0836">
          <w:rPr>
            <w:noProof/>
            <w:lang w:eastAsia="en-US"/>
          </w:rPr>
          <w:tab/>
        </w:r>
        <w:r w:rsidR="002A0836" w:rsidRPr="00FE1174">
          <w:rPr>
            <w:rStyle w:val="Hyperlink"/>
            <w:noProof/>
          </w:rPr>
          <w:t>General SIP RFCs</w:t>
        </w:r>
        <w:r w:rsidR="002A0836">
          <w:rPr>
            <w:noProof/>
            <w:webHidden/>
          </w:rPr>
          <w:tab/>
        </w:r>
        <w:r w:rsidR="002A0836">
          <w:rPr>
            <w:noProof/>
            <w:webHidden/>
          </w:rPr>
          <w:fldChar w:fldCharType="begin"/>
        </w:r>
        <w:r w:rsidR="002A0836">
          <w:rPr>
            <w:noProof/>
            <w:webHidden/>
          </w:rPr>
          <w:instrText xml:space="preserve"> PAGEREF _Toc226465847 \h </w:instrText>
        </w:r>
        <w:r w:rsidR="002A0836">
          <w:rPr>
            <w:noProof/>
            <w:webHidden/>
          </w:rPr>
        </w:r>
        <w:r w:rsidR="002A0836">
          <w:rPr>
            <w:noProof/>
            <w:webHidden/>
          </w:rPr>
          <w:fldChar w:fldCharType="separate"/>
        </w:r>
        <w:r w:rsidR="00CB11B0">
          <w:rPr>
            <w:noProof/>
            <w:webHidden/>
          </w:rPr>
          <w:t>4</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48" w:history="1">
        <w:r w:rsidR="002A0836" w:rsidRPr="00FE1174">
          <w:rPr>
            <w:rStyle w:val="Hyperlink"/>
            <w:noProof/>
          </w:rPr>
          <w:t>1.1.3</w:t>
        </w:r>
        <w:r w:rsidR="002A0836">
          <w:rPr>
            <w:noProof/>
            <w:lang w:eastAsia="en-US"/>
          </w:rPr>
          <w:tab/>
        </w:r>
        <w:r w:rsidR="002A0836" w:rsidRPr="00FE1174">
          <w:rPr>
            <w:rStyle w:val="Hyperlink"/>
            <w:noProof/>
          </w:rPr>
          <w:t>NG9-1-1 Specific RFCs/Standards</w:t>
        </w:r>
        <w:r w:rsidR="002A0836">
          <w:rPr>
            <w:noProof/>
            <w:webHidden/>
          </w:rPr>
          <w:tab/>
        </w:r>
        <w:r w:rsidR="002A0836">
          <w:rPr>
            <w:noProof/>
            <w:webHidden/>
          </w:rPr>
          <w:fldChar w:fldCharType="begin"/>
        </w:r>
        <w:r w:rsidR="002A0836">
          <w:rPr>
            <w:noProof/>
            <w:webHidden/>
          </w:rPr>
          <w:instrText xml:space="preserve"> PAGEREF _Toc226465848 \h </w:instrText>
        </w:r>
        <w:r w:rsidR="002A0836">
          <w:rPr>
            <w:noProof/>
            <w:webHidden/>
          </w:rPr>
        </w:r>
        <w:r w:rsidR="002A0836">
          <w:rPr>
            <w:noProof/>
            <w:webHidden/>
          </w:rPr>
          <w:fldChar w:fldCharType="separate"/>
        </w:r>
        <w:r w:rsidR="00CB11B0">
          <w:rPr>
            <w:noProof/>
            <w:webHidden/>
          </w:rPr>
          <w:t>4</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49" w:history="1">
        <w:r w:rsidR="002A0836" w:rsidRPr="00FE1174">
          <w:rPr>
            <w:rStyle w:val="Hyperlink"/>
            <w:noProof/>
          </w:rPr>
          <w:t>1.1.4</w:t>
        </w:r>
        <w:r w:rsidR="002A0836">
          <w:rPr>
            <w:noProof/>
            <w:lang w:eastAsia="en-US"/>
          </w:rPr>
          <w:tab/>
        </w:r>
        <w:r w:rsidR="002A0836" w:rsidRPr="00FE1174">
          <w:rPr>
            <w:rStyle w:val="Hyperlink"/>
            <w:noProof/>
          </w:rPr>
          <w:t>Security Related RFCs</w:t>
        </w:r>
        <w:r w:rsidR="002A0836">
          <w:rPr>
            <w:noProof/>
            <w:webHidden/>
          </w:rPr>
          <w:tab/>
        </w:r>
        <w:r w:rsidR="002A0836">
          <w:rPr>
            <w:noProof/>
            <w:webHidden/>
          </w:rPr>
          <w:fldChar w:fldCharType="begin"/>
        </w:r>
        <w:r w:rsidR="002A0836">
          <w:rPr>
            <w:noProof/>
            <w:webHidden/>
          </w:rPr>
          <w:instrText xml:space="preserve"> PAGEREF _Toc226465849 \h </w:instrText>
        </w:r>
        <w:r w:rsidR="002A0836">
          <w:rPr>
            <w:noProof/>
            <w:webHidden/>
          </w:rPr>
        </w:r>
        <w:r w:rsidR="002A0836">
          <w:rPr>
            <w:noProof/>
            <w:webHidden/>
          </w:rPr>
          <w:fldChar w:fldCharType="separate"/>
        </w:r>
        <w:r w:rsidR="00CB11B0">
          <w:rPr>
            <w:noProof/>
            <w:webHidden/>
          </w:rPr>
          <w:t>4</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50" w:history="1">
        <w:r w:rsidR="002A0836" w:rsidRPr="00FE1174">
          <w:rPr>
            <w:rStyle w:val="Hyperlink"/>
            <w:noProof/>
          </w:rPr>
          <w:t>1.1.5</w:t>
        </w:r>
        <w:r w:rsidR="002A0836">
          <w:rPr>
            <w:noProof/>
            <w:lang w:eastAsia="en-US"/>
          </w:rPr>
          <w:tab/>
        </w:r>
        <w:r w:rsidR="002A0836" w:rsidRPr="00FE1174">
          <w:rPr>
            <w:rStyle w:val="Hyperlink"/>
            <w:noProof/>
          </w:rPr>
          <w:t>MSRP RFCs</w:t>
        </w:r>
        <w:r w:rsidR="002A0836">
          <w:rPr>
            <w:noProof/>
            <w:webHidden/>
          </w:rPr>
          <w:tab/>
        </w:r>
        <w:r w:rsidR="002A0836">
          <w:rPr>
            <w:noProof/>
            <w:webHidden/>
          </w:rPr>
          <w:fldChar w:fldCharType="begin"/>
        </w:r>
        <w:r w:rsidR="002A0836">
          <w:rPr>
            <w:noProof/>
            <w:webHidden/>
          </w:rPr>
          <w:instrText xml:space="preserve"> PAGEREF _Toc226465850 \h </w:instrText>
        </w:r>
        <w:r w:rsidR="002A0836">
          <w:rPr>
            <w:noProof/>
            <w:webHidden/>
          </w:rPr>
        </w:r>
        <w:r w:rsidR="002A0836">
          <w:rPr>
            <w:noProof/>
            <w:webHidden/>
          </w:rPr>
          <w:fldChar w:fldCharType="separate"/>
        </w:r>
        <w:r w:rsidR="00CB11B0">
          <w:rPr>
            <w:noProof/>
            <w:webHidden/>
          </w:rPr>
          <w:t>5</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51" w:history="1">
        <w:r w:rsidR="002A0836" w:rsidRPr="00FE1174">
          <w:rPr>
            <w:rStyle w:val="Hyperlink"/>
            <w:noProof/>
          </w:rPr>
          <w:t>1.1.6</w:t>
        </w:r>
        <w:r w:rsidR="002A0836">
          <w:rPr>
            <w:noProof/>
            <w:lang w:eastAsia="en-US"/>
          </w:rPr>
          <w:tab/>
        </w:r>
        <w:r w:rsidR="002A0836" w:rsidRPr="00FE1174">
          <w:rPr>
            <w:rStyle w:val="Hyperlink"/>
            <w:noProof/>
          </w:rPr>
          <w:t>RTT RFCs</w:t>
        </w:r>
        <w:r w:rsidR="002A0836">
          <w:rPr>
            <w:noProof/>
            <w:webHidden/>
          </w:rPr>
          <w:tab/>
        </w:r>
        <w:r w:rsidR="002A0836">
          <w:rPr>
            <w:noProof/>
            <w:webHidden/>
          </w:rPr>
          <w:fldChar w:fldCharType="begin"/>
        </w:r>
        <w:r w:rsidR="002A0836">
          <w:rPr>
            <w:noProof/>
            <w:webHidden/>
          </w:rPr>
          <w:instrText xml:space="preserve"> PAGEREF _Toc226465851 \h </w:instrText>
        </w:r>
        <w:r w:rsidR="002A0836">
          <w:rPr>
            <w:noProof/>
            <w:webHidden/>
          </w:rPr>
        </w:r>
        <w:r w:rsidR="002A0836">
          <w:rPr>
            <w:noProof/>
            <w:webHidden/>
          </w:rPr>
          <w:fldChar w:fldCharType="separate"/>
        </w:r>
        <w:r w:rsidR="00CB11B0">
          <w:rPr>
            <w:noProof/>
            <w:webHidden/>
          </w:rPr>
          <w:t>5</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52" w:history="1">
        <w:r w:rsidR="002A0836" w:rsidRPr="00FE1174">
          <w:rPr>
            <w:rStyle w:val="Hyperlink"/>
            <w:noProof/>
          </w:rPr>
          <w:t>2</w:t>
        </w:r>
        <w:r w:rsidR="002A0836">
          <w:rPr>
            <w:noProof/>
            <w:lang w:eastAsia="en-US"/>
          </w:rPr>
          <w:tab/>
        </w:r>
        <w:r w:rsidR="002A0836" w:rsidRPr="00FE1174">
          <w:rPr>
            <w:rStyle w:val="Hyperlink"/>
            <w:noProof/>
          </w:rPr>
          <w:t>General Requirements</w:t>
        </w:r>
        <w:r w:rsidR="002A0836">
          <w:rPr>
            <w:noProof/>
            <w:webHidden/>
          </w:rPr>
          <w:tab/>
        </w:r>
        <w:r w:rsidR="002A0836">
          <w:rPr>
            <w:noProof/>
            <w:webHidden/>
          </w:rPr>
          <w:fldChar w:fldCharType="begin"/>
        </w:r>
        <w:r w:rsidR="002A0836">
          <w:rPr>
            <w:noProof/>
            <w:webHidden/>
          </w:rPr>
          <w:instrText xml:space="preserve"> PAGEREF _Toc226465852 \h </w:instrText>
        </w:r>
        <w:r w:rsidR="002A0836">
          <w:rPr>
            <w:noProof/>
            <w:webHidden/>
          </w:rPr>
        </w:r>
        <w:r w:rsidR="002A0836">
          <w:rPr>
            <w:noProof/>
            <w:webHidden/>
          </w:rPr>
          <w:fldChar w:fldCharType="separate"/>
        </w:r>
        <w:r w:rsidR="00CB11B0">
          <w:rPr>
            <w:noProof/>
            <w:webHidden/>
          </w:rPr>
          <w:t>6</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53" w:history="1">
        <w:r w:rsidR="002A0836" w:rsidRPr="00FE1174">
          <w:rPr>
            <w:rStyle w:val="Hyperlink"/>
            <w:noProof/>
          </w:rPr>
          <w:t>2.1</w:t>
        </w:r>
        <w:r w:rsidR="002A0836">
          <w:rPr>
            <w:noProof/>
            <w:lang w:eastAsia="en-US"/>
          </w:rPr>
          <w:tab/>
        </w:r>
        <w:r w:rsidR="002A0836" w:rsidRPr="00FE1174">
          <w:rPr>
            <w:rStyle w:val="Hyperlink"/>
            <w:noProof/>
          </w:rPr>
          <w:t>Basic Functional Requirements</w:t>
        </w:r>
        <w:r w:rsidR="002A0836">
          <w:rPr>
            <w:noProof/>
            <w:webHidden/>
          </w:rPr>
          <w:tab/>
        </w:r>
        <w:r w:rsidR="002A0836">
          <w:rPr>
            <w:noProof/>
            <w:webHidden/>
          </w:rPr>
          <w:fldChar w:fldCharType="begin"/>
        </w:r>
        <w:r w:rsidR="002A0836">
          <w:rPr>
            <w:noProof/>
            <w:webHidden/>
          </w:rPr>
          <w:instrText xml:space="preserve"> PAGEREF _Toc226465853 \h </w:instrText>
        </w:r>
        <w:r w:rsidR="002A0836">
          <w:rPr>
            <w:noProof/>
            <w:webHidden/>
          </w:rPr>
        </w:r>
        <w:r w:rsidR="002A0836">
          <w:rPr>
            <w:noProof/>
            <w:webHidden/>
          </w:rPr>
          <w:fldChar w:fldCharType="separate"/>
        </w:r>
        <w:r w:rsidR="00CB11B0">
          <w:rPr>
            <w:noProof/>
            <w:webHidden/>
          </w:rPr>
          <w:t>6</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54" w:history="1">
        <w:r w:rsidR="002A0836" w:rsidRPr="00FE1174">
          <w:rPr>
            <w:rStyle w:val="Hyperlink"/>
            <w:noProof/>
          </w:rPr>
          <w:t>2.1.1</w:t>
        </w:r>
        <w:r w:rsidR="002A0836">
          <w:rPr>
            <w:noProof/>
            <w:lang w:eastAsia="en-US"/>
          </w:rPr>
          <w:tab/>
        </w:r>
        <w:r w:rsidR="002A0836" w:rsidRPr="00FE1174">
          <w:rPr>
            <w:rStyle w:val="Hyperlink"/>
            <w:noProof/>
          </w:rPr>
          <w:t>User Call Controls</w:t>
        </w:r>
        <w:r w:rsidR="002A0836">
          <w:rPr>
            <w:noProof/>
            <w:webHidden/>
          </w:rPr>
          <w:tab/>
        </w:r>
        <w:r w:rsidR="002A0836">
          <w:rPr>
            <w:noProof/>
            <w:webHidden/>
          </w:rPr>
          <w:fldChar w:fldCharType="begin"/>
        </w:r>
        <w:r w:rsidR="002A0836">
          <w:rPr>
            <w:noProof/>
            <w:webHidden/>
          </w:rPr>
          <w:instrText xml:space="preserve"> PAGEREF _Toc226465854 \h </w:instrText>
        </w:r>
        <w:r w:rsidR="002A0836">
          <w:rPr>
            <w:noProof/>
            <w:webHidden/>
          </w:rPr>
        </w:r>
        <w:r w:rsidR="002A0836">
          <w:rPr>
            <w:noProof/>
            <w:webHidden/>
          </w:rPr>
          <w:fldChar w:fldCharType="separate"/>
        </w:r>
        <w:r w:rsidR="00CB11B0">
          <w:rPr>
            <w:noProof/>
            <w:webHidden/>
          </w:rPr>
          <w:t>6</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55" w:history="1">
        <w:r w:rsidR="002A0836" w:rsidRPr="00FE1174">
          <w:rPr>
            <w:rStyle w:val="Hyperlink"/>
            <w:noProof/>
          </w:rPr>
          <w:t>2.1.2</w:t>
        </w:r>
        <w:r w:rsidR="002A0836">
          <w:rPr>
            <w:noProof/>
            <w:lang w:eastAsia="en-US"/>
          </w:rPr>
          <w:tab/>
        </w:r>
        <w:r w:rsidR="002A0836" w:rsidRPr="00FE1174">
          <w:rPr>
            <w:rStyle w:val="Hyperlink"/>
            <w:noProof/>
          </w:rPr>
          <w:t>Multi-Media Call Support</w:t>
        </w:r>
        <w:r w:rsidR="002A0836">
          <w:rPr>
            <w:noProof/>
            <w:webHidden/>
          </w:rPr>
          <w:tab/>
        </w:r>
        <w:r w:rsidR="002A0836">
          <w:rPr>
            <w:noProof/>
            <w:webHidden/>
          </w:rPr>
          <w:fldChar w:fldCharType="begin"/>
        </w:r>
        <w:r w:rsidR="002A0836">
          <w:rPr>
            <w:noProof/>
            <w:webHidden/>
          </w:rPr>
          <w:instrText xml:space="preserve"> PAGEREF _Toc226465855 \h </w:instrText>
        </w:r>
        <w:r w:rsidR="002A0836">
          <w:rPr>
            <w:noProof/>
            <w:webHidden/>
          </w:rPr>
        </w:r>
        <w:r w:rsidR="002A0836">
          <w:rPr>
            <w:noProof/>
            <w:webHidden/>
          </w:rPr>
          <w:fldChar w:fldCharType="separate"/>
        </w:r>
        <w:r w:rsidR="00CB11B0">
          <w:rPr>
            <w:noProof/>
            <w:webHidden/>
          </w:rPr>
          <w:t>6</w:t>
        </w:r>
        <w:r w:rsidR="002A0836">
          <w:rPr>
            <w:noProof/>
            <w:webHidden/>
          </w:rPr>
          <w:fldChar w:fldCharType="end"/>
        </w:r>
      </w:hyperlink>
    </w:p>
    <w:p w:rsidR="002A0836" w:rsidRDefault="000E4A32">
      <w:pPr>
        <w:pStyle w:val="TOC4"/>
        <w:tabs>
          <w:tab w:val="left" w:pos="1540"/>
          <w:tab w:val="right" w:leader="dot" w:pos="9350"/>
        </w:tabs>
        <w:rPr>
          <w:noProof/>
        </w:rPr>
      </w:pPr>
      <w:hyperlink w:anchor="_Toc226465856" w:history="1">
        <w:r w:rsidR="002A0836" w:rsidRPr="00FE1174">
          <w:rPr>
            <w:rStyle w:val="Hyperlink"/>
            <w:noProof/>
          </w:rPr>
          <w:t>2.1.2.1</w:t>
        </w:r>
        <w:r w:rsidR="002A0836">
          <w:rPr>
            <w:noProof/>
          </w:rPr>
          <w:tab/>
        </w:r>
        <w:r w:rsidR="002A0836" w:rsidRPr="00FE1174">
          <w:rPr>
            <w:rStyle w:val="Hyperlink"/>
            <w:noProof/>
          </w:rPr>
          <w:t>Audio Codec Support</w:t>
        </w:r>
        <w:r w:rsidR="002A0836">
          <w:rPr>
            <w:noProof/>
            <w:webHidden/>
          </w:rPr>
          <w:tab/>
        </w:r>
        <w:r w:rsidR="002A0836">
          <w:rPr>
            <w:noProof/>
            <w:webHidden/>
          </w:rPr>
          <w:fldChar w:fldCharType="begin"/>
        </w:r>
        <w:r w:rsidR="002A0836">
          <w:rPr>
            <w:noProof/>
            <w:webHidden/>
          </w:rPr>
          <w:instrText xml:space="preserve"> PAGEREF _Toc226465856 \h </w:instrText>
        </w:r>
        <w:r w:rsidR="002A0836">
          <w:rPr>
            <w:noProof/>
            <w:webHidden/>
          </w:rPr>
        </w:r>
        <w:r w:rsidR="002A0836">
          <w:rPr>
            <w:noProof/>
            <w:webHidden/>
          </w:rPr>
          <w:fldChar w:fldCharType="separate"/>
        </w:r>
        <w:r w:rsidR="00CB11B0">
          <w:rPr>
            <w:noProof/>
            <w:webHidden/>
          </w:rPr>
          <w:t>6</w:t>
        </w:r>
        <w:r w:rsidR="002A0836">
          <w:rPr>
            <w:noProof/>
            <w:webHidden/>
          </w:rPr>
          <w:fldChar w:fldCharType="end"/>
        </w:r>
      </w:hyperlink>
    </w:p>
    <w:p w:rsidR="002A0836" w:rsidRDefault="000E4A32">
      <w:pPr>
        <w:pStyle w:val="TOC4"/>
        <w:tabs>
          <w:tab w:val="left" w:pos="1540"/>
          <w:tab w:val="right" w:leader="dot" w:pos="9350"/>
        </w:tabs>
        <w:rPr>
          <w:noProof/>
        </w:rPr>
      </w:pPr>
      <w:hyperlink w:anchor="_Toc226465857" w:history="1">
        <w:r w:rsidR="002A0836" w:rsidRPr="00FE1174">
          <w:rPr>
            <w:rStyle w:val="Hyperlink"/>
            <w:noProof/>
          </w:rPr>
          <w:t>2.1.2.2</w:t>
        </w:r>
        <w:r w:rsidR="002A0836">
          <w:rPr>
            <w:noProof/>
          </w:rPr>
          <w:tab/>
        </w:r>
        <w:r w:rsidR="002A0836" w:rsidRPr="00FE1174">
          <w:rPr>
            <w:rStyle w:val="Hyperlink"/>
            <w:noProof/>
          </w:rPr>
          <w:t>Video Codec Support</w:t>
        </w:r>
        <w:r w:rsidR="002A0836">
          <w:rPr>
            <w:noProof/>
            <w:webHidden/>
          </w:rPr>
          <w:tab/>
        </w:r>
        <w:r w:rsidR="002A0836">
          <w:rPr>
            <w:noProof/>
            <w:webHidden/>
          </w:rPr>
          <w:fldChar w:fldCharType="begin"/>
        </w:r>
        <w:r w:rsidR="002A0836">
          <w:rPr>
            <w:noProof/>
            <w:webHidden/>
          </w:rPr>
          <w:instrText xml:space="preserve"> PAGEREF _Toc226465857 \h </w:instrText>
        </w:r>
        <w:r w:rsidR="002A0836">
          <w:rPr>
            <w:noProof/>
            <w:webHidden/>
          </w:rPr>
        </w:r>
        <w:r w:rsidR="002A0836">
          <w:rPr>
            <w:noProof/>
            <w:webHidden/>
          </w:rPr>
          <w:fldChar w:fldCharType="separate"/>
        </w:r>
        <w:r w:rsidR="00CB11B0">
          <w:rPr>
            <w:noProof/>
            <w:webHidden/>
          </w:rPr>
          <w:t>6</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58" w:history="1">
        <w:r w:rsidR="002A0836" w:rsidRPr="00FE1174">
          <w:rPr>
            <w:rStyle w:val="Hyperlink"/>
            <w:noProof/>
          </w:rPr>
          <w:t>2.2</w:t>
        </w:r>
        <w:r w:rsidR="002A0836">
          <w:rPr>
            <w:noProof/>
            <w:lang w:eastAsia="en-US"/>
          </w:rPr>
          <w:tab/>
        </w:r>
        <w:r w:rsidR="002A0836" w:rsidRPr="00FE1174">
          <w:rPr>
            <w:rStyle w:val="Hyperlink"/>
            <w:noProof/>
          </w:rPr>
          <w:t>Location and Additional Data Support</w:t>
        </w:r>
        <w:r w:rsidR="002A0836">
          <w:rPr>
            <w:noProof/>
            <w:webHidden/>
          </w:rPr>
          <w:tab/>
        </w:r>
        <w:r w:rsidR="002A0836">
          <w:rPr>
            <w:noProof/>
            <w:webHidden/>
          </w:rPr>
          <w:fldChar w:fldCharType="begin"/>
        </w:r>
        <w:r w:rsidR="002A0836">
          <w:rPr>
            <w:noProof/>
            <w:webHidden/>
          </w:rPr>
          <w:instrText xml:space="preserve"> PAGEREF _Toc226465858 \h </w:instrText>
        </w:r>
        <w:r w:rsidR="002A0836">
          <w:rPr>
            <w:noProof/>
            <w:webHidden/>
          </w:rPr>
        </w:r>
        <w:r w:rsidR="002A0836">
          <w:rPr>
            <w:noProof/>
            <w:webHidden/>
          </w:rPr>
          <w:fldChar w:fldCharType="separate"/>
        </w:r>
        <w:r w:rsidR="00CB11B0">
          <w:rPr>
            <w:noProof/>
            <w:webHidden/>
          </w:rPr>
          <w:t>7</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59" w:history="1">
        <w:r w:rsidR="002A0836" w:rsidRPr="00FE1174">
          <w:rPr>
            <w:rStyle w:val="Hyperlink"/>
            <w:noProof/>
          </w:rPr>
          <w:t>2.2.1</w:t>
        </w:r>
        <w:r w:rsidR="002A0836">
          <w:rPr>
            <w:noProof/>
            <w:lang w:eastAsia="en-US"/>
          </w:rPr>
          <w:tab/>
        </w:r>
        <w:r w:rsidR="002A0836" w:rsidRPr="00FE1174">
          <w:rPr>
            <w:rStyle w:val="Hyperlink"/>
            <w:noProof/>
          </w:rPr>
          <w:t>Location Data</w:t>
        </w:r>
        <w:r w:rsidR="002A0836">
          <w:rPr>
            <w:noProof/>
            <w:webHidden/>
          </w:rPr>
          <w:tab/>
        </w:r>
        <w:r w:rsidR="002A0836">
          <w:rPr>
            <w:noProof/>
            <w:webHidden/>
          </w:rPr>
          <w:fldChar w:fldCharType="begin"/>
        </w:r>
        <w:r w:rsidR="002A0836">
          <w:rPr>
            <w:noProof/>
            <w:webHidden/>
          </w:rPr>
          <w:instrText xml:space="preserve"> PAGEREF _Toc226465859 \h </w:instrText>
        </w:r>
        <w:r w:rsidR="002A0836">
          <w:rPr>
            <w:noProof/>
            <w:webHidden/>
          </w:rPr>
        </w:r>
        <w:r w:rsidR="002A0836">
          <w:rPr>
            <w:noProof/>
            <w:webHidden/>
          </w:rPr>
          <w:fldChar w:fldCharType="separate"/>
        </w:r>
        <w:r w:rsidR="00CB11B0">
          <w:rPr>
            <w:noProof/>
            <w:webHidden/>
          </w:rPr>
          <w:t>7</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60" w:history="1">
        <w:r w:rsidR="002A0836" w:rsidRPr="00FE1174">
          <w:rPr>
            <w:rStyle w:val="Hyperlink"/>
            <w:noProof/>
          </w:rPr>
          <w:t>2.2.2</w:t>
        </w:r>
        <w:r w:rsidR="002A0836">
          <w:rPr>
            <w:noProof/>
            <w:lang w:eastAsia="en-US"/>
          </w:rPr>
          <w:tab/>
        </w:r>
        <w:r w:rsidR="002A0836" w:rsidRPr="00FE1174">
          <w:rPr>
            <w:rStyle w:val="Hyperlink"/>
            <w:noProof/>
          </w:rPr>
          <w:t>Additional Data</w:t>
        </w:r>
        <w:r w:rsidR="002A0836">
          <w:rPr>
            <w:noProof/>
            <w:webHidden/>
          </w:rPr>
          <w:tab/>
        </w:r>
        <w:r w:rsidR="002A0836">
          <w:rPr>
            <w:noProof/>
            <w:webHidden/>
          </w:rPr>
          <w:fldChar w:fldCharType="begin"/>
        </w:r>
        <w:r w:rsidR="002A0836">
          <w:rPr>
            <w:noProof/>
            <w:webHidden/>
          </w:rPr>
          <w:instrText xml:space="preserve"> PAGEREF _Toc226465860 \h </w:instrText>
        </w:r>
        <w:r w:rsidR="002A0836">
          <w:rPr>
            <w:noProof/>
            <w:webHidden/>
          </w:rPr>
        </w:r>
        <w:r w:rsidR="002A0836">
          <w:rPr>
            <w:noProof/>
            <w:webHidden/>
          </w:rPr>
          <w:fldChar w:fldCharType="separate"/>
        </w:r>
        <w:r w:rsidR="00CB11B0">
          <w:rPr>
            <w:noProof/>
            <w:webHidden/>
          </w:rPr>
          <w:t>8</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61" w:history="1">
        <w:r w:rsidR="002A0836" w:rsidRPr="00FE1174">
          <w:rPr>
            <w:rStyle w:val="Hyperlink"/>
            <w:noProof/>
          </w:rPr>
          <w:t>2.3</w:t>
        </w:r>
        <w:r w:rsidR="002A0836">
          <w:rPr>
            <w:noProof/>
            <w:lang w:eastAsia="en-US"/>
          </w:rPr>
          <w:tab/>
        </w:r>
        <w:r w:rsidR="002A0836" w:rsidRPr="00FE1174">
          <w:rPr>
            <w:rStyle w:val="Hyperlink"/>
            <w:noProof/>
          </w:rPr>
          <w:t>Network Configurations</w:t>
        </w:r>
        <w:r w:rsidR="002A0836">
          <w:rPr>
            <w:noProof/>
            <w:webHidden/>
          </w:rPr>
          <w:tab/>
        </w:r>
        <w:r w:rsidR="002A0836">
          <w:rPr>
            <w:noProof/>
            <w:webHidden/>
          </w:rPr>
          <w:fldChar w:fldCharType="begin"/>
        </w:r>
        <w:r w:rsidR="002A0836">
          <w:rPr>
            <w:noProof/>
            <w:webHidden/>
          </w:rPr>
          <w:instrText xml:space="preserve"> PAGEREF _Toc226465861 \h </w:instrText>
        </w:r>
        <w:r w:rsidR="002A0836">
          <w:rPr>
            <w:noProof/>
            <w:webHidden/>
          </w:rPr>
        </w:r>
        <w:r w:rsidR="002A0836">
          <w:rPr>
            <w:noProof/>
            <w:webHidden/>
          </w:rPr>
          <w:fldChar w:fldCharType="separate"/>
        </w:r>
        <w:r w:rsidR="00CB11B0">
          <w:rPr>
            <w:noProof/>
            <w:webHidden/>
          </w:rPr>
          <w:t>8</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62" w:history="1">
        <w:r w:rsidR="002A0836" w:rsidRPr="00FE1174">
          <w:rPr>
            <w:rStyle w:val="Hyperlink"/>
            <w:noProof/>
          </w:rPr>
          <w:t>2.4</w:t>
        </w:r>
        <w:r w:rsidR="002A0836">
          <w:rPr>
            <w:noProof/>
            <w:lang w:eastAsia="en-US"/>
          </w:rPr>
          <w:tab/>
        </w:r>
        <w:r w:rsidR="002A0836" w:rsidRPr="00FE1174">
          <w:rPr>
            <w:rStyle w:val="Hyperlink"/>
            <w:noProof/>
          </w:rPr>
          <w:t>Call Addressing Requirements</w:t>
        </w:r>
        <w:r w:rsidR="002A0836">
          <w:rPr>
            <w:noProof/>
            <w:webHidden/>
          </w:rPr>
          <w:tab/>
        </w:r>
        <w:r w:rsidR="002A0836">
          <w:rPr>
            <w:noProof/>
            <w:webHidden/>
          </w:rPr>
          <w:fldChar w:fldCharType="begin"/>
        </w:r>
        <w:r w:rsidR="002A0836">
          <w:rPr>
            <w:noProof/>
            <w:webHidden/>
          </w:rPr>
          <w:instrText xml:space="preserve"> PAGEREF _Toc226465862 \h </w:instrText>
        </w:r>
        <w:r w:rsidR="002A0836">
          <w:rPr>
            <w:noProof/>
            <w:webHidden/>
          </w:rPr>
        </w:r>
        <w:r w:rsidR="002A0836">
          <w:rPr>
            <w:noProof/>
            <w:webHidden/>
          </w:rPr>
          <w:fldChar w:fldCharType="separate"/>
        </w:r>
        <w:r w:rsidR="00CB11B0">
          <w:rPr>
            <w:noProof/>
            <w:webHidden/>
          </w:rPr>
          <w:t>8</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63" w:history="1">
        <w:r w:rsidR="002A0836" w:rsidRPr="00FE1174">
          <w:rPr>
            <w:rStyle w:val="Hyperlink"/>
            <w:noProof/>
          </w:rPr>
          <w:t>2.5</w:t>
        </w:r>
        <w:r w:rsidR="002A0836">
          <w:rPr>
            <w:noProof/>
            <w:lang w:eastAsia="en-US"/>
          </w:rPr>
          <w:tab/>
        </w:r>
        <w:r w:rsidR="002A0836" w:rsidRPr="00FE1174">
          <w:rPr>
            <w:rStyle w:val="Hyperlink"/>
            <w:noProof/>
          </w:rPr>
          <w:t>SIP Transport Support</w:t>
        </w:r>
        <w:r w:rsidR="002A0836">
          <w:rPr>
            <w:noProof/>
            <w:webHidden/>
          </w:rPr>
          <w:tab/>
        </w:r>
        <w:r w:rsidR="002A0836">
          <w:rPr>
            <w:noProof/>
            <w:webHidden/>
          </w:rPr>
          <w:fldChar w:fldCharType="begin"/>
        </w:r>
        <w:r w:rsidR="002A0836">
          <w:rPr>
            <w:noProof/>
            <w:webHidden/>
          </w:rPr>
          <w:instrText xml:space="preserve"> PAGEREF _Toc226465863 \h </w:instrText>
        </w:r>
        <w:r w:rsidR="002A0836">
          <w:rPr>
            <w:noProof/>
            <w:webHidden/>
          </w:rPr>
        </w:r>
        <w:r w:rsidR="002A0836">
          <w:rPr>
            <w:noProof/>
            <w:webHidden/>
          </w:rPr>
          <w:fldChar w:fldCharType="separate"/>
        </w:r>
        <w:r w:rsidR="00CB11B0">
          <w:rPr>
            <w:noProof/>
            <w:webHidden/>
          </w:rPr>
          <w:t>8</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64" w:history="1">
        <w:r w:rsidR="002A0836" w:rsidRPr="00FE1174">
          <w:rPr>
            <w:rStyle w:val="Hyperlink"/>
            <w:noProof/>
          </w:rPr>
          <w:t>2.6</w:t>
        </w:r>
        <w:r w:rsidR="002A0836">
          <w:rPr>
            <w:noProof/>
            <w:lang w:eastAsia="en-US"/>
          </w:rPr>
          <w:tab/>
        </w:r>
        <w:r w:rsidR="002A0836" w:rsidRPr="00FE1174">
          <w:rPr>
            <w:rStyle w:val="Hyperlink"/>
            <w:noProof/>
          </w:rPr>
          <w:t>Operational Environment</w:t>
        </w:r>
        <w:r w:rsidR="002A0836">
          <w:rPr>
            <w:noProof/>
            <w:webHidden/>
          </w:rPr>
          <w:tab/>
        </w:r>
        <w:r w:rsidR="002A0836">
          <w:rPr>
            <w:noProof/>
            <w:webHidden/>
          </w:rPr>
          <w:fldChar w:fldCharType="begin"/>
        </w:r>
        <w:r w:rsidR="002A0836">
          <w:rPr>
            <w:noProof/>
            <w:webHidden/>
          </w:rPr>
          <w:instrText xml:space="preserve"> PAGEREF _Toc226465864 \h </w:instrText>
        </w:r>
        <w:r w:rsidR="002A0836">
          <w:rPr>
            <w:noProof/>
            <w:webHidden/>
          </w:rPr>
        </w:r>
        <w:r w:rsidR="002A0836">
          <w:rPr>
            <w:noProof/>
            <w:webHidden/>
          </w:rPr>
          <w:fldChar w:fldCharType="separate"/>
        </w:r>
        <w:r w:rsidR="00CB11B0">
          <w:rPr>
            <w:noProof/>
            <w:webHidden/>
          </w:rPr>
          <w:t>9</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65" w:history="1">
        <w:r w:rsidR="002A0836" w:rsidRPr="00FE1174">
          <w:rPr>
            <w:rStyle w:val="Hyperlink"/>
            <w:noProof/>
          </w:rPr>
          <w:t>2.6.1</w:t>
        </w:r>
        <w:r w:rsidR="002A0836">
          <w:rPr>
            <w:noProof/>
            <w:lang w:eastAsia="en-US"/>
          </w:rPr>
          <w:tab/>
        </w:r>
        <w:r w:rsidR="002A0836" w:rsidRPr="00FE1174">
          <w:rPr>
            <w:rStyle w:val="Hyperlink"/>
            <w:noProof/>
          </w:rPr>
          <w:t>Windows Operating System</w:t>
        </w:r>
        <w:r w:rsidR="002A0836">
          <w:rPr>
            <w:noProof/>
            <w:webHidden/>
          </w:rPr>
          <w:tab/>
        </w:r>
        <w:r w:rsidR="002A0836">
          <w:rPr>
            <w:noProof/>
            <w:webHidden/>
          </w:rPr>
          <w:fldChar w:fldCharType="begin"/>
        </w:r>
        <w:r w:rsidR="002A0836">
          <w:rPr>
            <w:noProof/>
            <w:webHidden/>
          </w:rPr>
          <w:instrText xml:space="preserve"> PAGEREF _Toc226465865 \h </w:instrText>
        </w:r>
        <w:r w:rsidR="002A0836">
          <w:rPr>
            <w:noProof/>
            <w:webHidden/>
          </w:rPr>
        </w:r>
        <w:r w:rsidR="002A0836">
          <w:rPr>
            <w:noProof/>
            <w:webHidden/>
          </w:rPr>
          <w:fldChar w:fldCharType="separate"/>
        </w:r>
        <w:r w:rsidR="00CB11B0">
          <w:rPr>
            <w:noProof/>
            <w:webHidden/>
          </w:rPr>
          <w:t>9</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66" w:history="1">
        <w:r w:rsidR="002A0836" w:rsidRPr="00FE1174">
          <w:rPr>
            <w:rStyle w:val="Hyperlink"/>
            <w:noProof/>
          </w:rPr>
          <w:t>2.6.2</w:t>
        </w:r>
        <w:r w:rsidR="002A0836">
          <w:rPr>
            <w:noProof/>
            <w:lang w:eastAsia="en-US"/>
          </w:rPr>
          <w:tab/>
        </w:r>
        <w:r w:rsidR="002A0836" w:rsidRPr="00FE1174">
          <w:rPr>
            <w:rStyle w:val="Hyperlink"/>
            <w:noProof/>
          </w:rPr>
          <w:t>Minimum PC Requirements</w:t>
        </w:r>
        <w:r w:rsidR="002A0836">
          <w:rPr>
            <w:noProof/>
            <w:webHidden/>
          </w:rPr>
          <w:tab/>
        </w:r>
        <w:r w:rsidR="002A0836">
          <w:rPr>
            <w:noProof/>
            <w:webHidden/>
          </w:rPr>
          <w:fldChar w:fldCharType="begin"/>
        </w:r>
        <w:r w:rsidR="002A0836">
          <w:rPr>
            <w:noProof/>
            <w:webHidden/>
          </w:rPr>
          <w:instrText xml:space="preserve"> PAGEREF _Toc226465866 \h </w:instrText>
        </w:r>
        <w:r w:rsidR="002A0836">
          <w:rPr>
            <w:noProof/>
            <w:webHidden/>
          </w:rPr>
        </w:r>
        <w:r w:rsidR="002A0836">
          <w:rPr>
            <w:noProof/>
            <w:webHidden/>
          </w:rPr>
          <w:fldChar w:fldCharType="separate"/>
        </w:r>
        <w:r w:rsidR="00CB11B0">
          <w:rPr>
            <w:noProof/>
            <w:webHidden/>
          </w:rPr>
          <w:t>9</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67" w:history="1">
        <w:r w:rsidR="002A0836" w:rsidRPr="00FE1174">
          <w:rPr>
            <w:rStyle w:val="Hyperlink"/>
            <w:noProof/>
          </w:rPr>
          <w:t>2.6.3</w:t>
        </w:r>
        <w:r w:rsidR="002A0836">
          <w:rPr>
            <w:noProof/>
            <w:lang w:eastAsia="en-US"/>
          </w:rPr>
          <w:tab/>
        </w:r>
        <w:r w:rsidR="002A0836" w:rsidRPr="00FE1174">
          <w:rPr>
            <w:rStyle w:val="Hyperlink"/>
            <w:noProof/>
          </w:rPr>
          <w:t>Application Installation Requirements</w:t>
        </w:r>
        <w:r w:rsidR="002A0836">
          <w:rPr>
            <w:noProof/>
            <w:webHidden/>
          </w:rPr>
          <w:tab/>
        </w:r>
        <w:r w:rsidR="002A0836">
          <w:rPr>
            <w:noProof/>
            <w:webHidden/>
          </w:rPr>
          <w:fldChar w:fldCharType="begin"/>
        </w:r>
        <w:r w:rsidR="002A0836">
          <w:rPr>
            <w:noProof/>
            <w:webHidden/>
          </w:rPr>
          <w:instrText xml:space="preserve"> PAGEREF _Toc226465867 \h </w:instrText>
        </w:r>
        <w:r w:rsidR="002A0836">
          <w:rPr>
            <w:noProof/>
            <w:webHidden/>
          </w:rPr>
        </w:r>
        <w:r w:rsidR="002A0836">
          <w:rPr>
            <w:noProof/>
            <w:webHidden/>
          </w:rPr>
          <w:fldChar w:fldCharType="separate"/>
        </w:r>
        <w:r w:rsidR="00CB11B0">
          <w:rPr>
            <w:noProof/>
            <w:webHidden/>
          </w:rPr>
          <w:t>9</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68" w:history="1">
        <w:r w:rsidR="002A0836" w:rsidRPr="00FE1174">
          <w:rPr>
            <w:rStyle w:val="Hyperlink"/>
            <w:noProof/>
          </w:rPr>
          <w:t>3</w:t>
        </w:r>
        <w:r w:rsidR="002A0836">
          <w:rPr>
            <w:noProof/>
            <w:lang w:eastAsia="en-US"/>
          </w:rPr>
          <w:tab/>
        </w:r>
        <w:r w:rsidR="002A0836" w:rsidRPr="00FE1174">
          <w:rPr>
            <w:rStyle w:val="Hyperlink"/>
            <w:noProof/>
          </w:rPr>
          <w:t>NG9-1-1 SIP Call Interface Requirements</w:t>
        </w:r>
        <w:r w:rsidR="002A0836">
          <w:rPr>
            <w:noProof/>
            <w:webHidden/>
          </w:rPr>
          <w:tab/>
        </w:r>
        <w:r w:rsidR="002A0836">
          <w:rPr>
            <w:noProof/>
            <w:webHidden/>
          </w:rPr>
          <w:fldChar w:fldCharType="begin"/>
        </w:r>
        <w:r w:rsidR="002A0836">
          <w:rPr>
            <w:noProof/>
            <w:webHidden/>
          </w:rPr>
          <w:instrText xml:space="preserve"> PAGEREF _Toc226465868 \h </w:instrText>
        </w:r>
        <w:r w:rsidR="002A0836">
          <w:rPr>
            <w:noProof/>
            <w:webHidden/>
          </w:rPr>
        </w:r>
        <w:r w:rsidR="002A0836">
          <w:rPr>
            <w:noProof/>
            <w:webHidden/>
          </w:rPr>
          <w:fldChar w:fldCharType="separate"/>
        </w:r>
        <w:r w:rsidR="00CB11B0">
          <w:rPr>
            <w:noProof/>
            <w:webHidden/>
          </w:rPr>
          <w:t>9</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69" w:history="1">
        <w:r w:rsidR="002A0836" w:rsidRPr="00FE1174">
          <w:rPr>
            <w:rStyle w:val="Hyperlink"/>
            <w:noProof/>
          </w:rPr>
          <w:t>3.1</w:t>
        </w:r>
        <w:r w:rsidR="002A0836">
          <w:rPr>
            <w:noProof/>
            <w:lang w:eastAsia="en-US"/>
          </w:rPr>
          <w:tab/>
        </w:r>
        <w:r w:rsidR="002A0836" w:rsidRPr="00FE1174">
          <w:rPr>
            <w:rStyle w:val="Hyperlink"/>
            <w:noProof/>
          </w:rPr>
          <w:t>SIP Method Support</w:t>
        </w:r>
        <w:r w:rsidR="002A0836">
          <w:rPr>
            <w:noProof/>
            <w:webHidden/>
          </w:rPr>
          <w:tab/>
        </w:r>
        <w:r w:rsidR="002A0836">
          <w:rPr>
            <w:noProof/>
            <w:webHidden/>
          </w:rPr>
          <w:fldChar w:fldCharType="begin"/>
        </w:r>
        <w:r w:rsidR="002A0836">
          <w:rPr>
            <w:noProof/>
            <w:webHidden/>
          </w:rPr>
          <w:instrText xml:space="preserve"> PAGEREF _Toc226465869 \h </w:instrText>
        </w:r>
        <w:r w:rsidR="002A0836">
          <w:rPr>
            <w:noProof/>
            <w:webHidden/>
          </w:rPr>
        </w:r>
        <w:r w:rsidR="002A0836">
          <w:rPr>
            <w:noProof/>
            <w:webHidden/>
          </w:rPr>
          <w:fldChar w:fldCharType="separate"/>
        </w:r>
        <w:r w:rsidR="00CB11B0">
          <w:rPr>
            <w:noProof/>
            <w:webHidden/>
          </w:rPr>
          <w:t>9</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70" w:history="1">
        <w:r w:rsidR="002A0836" w:rsidRPr="00FE1174">
          <w:rPr>
            <w:rStyle w:val="Hyperlink"/>
            <w:noProof/>
          </w:rPr>
          <w:t>3.2</w:t>
        </w:r>
        <w:r w:rsidR="002A0836">
          <w:rPr>
            <w:noProof/>
            <w:lang w:eastAsia="en-US"/>
          </w:rPr>
          <w:tab/>
        </w:r>
        <w:r w:rsidR="002A0836" w:rsidRPr="00FE1174">
          <w:rPr>
            <w:rStyle w:val="Hyperlink"/>
            <w:noProof/>
          </w:rPr>
          <w:t>Emergency Call-ID and Emergency Incident-ID</w:t>
        </w:r>
        <w:r w:rsidR="002A0836">
          <w:rPr>
            <w:noProof/>
            <w:webHidden/>
          </w:rPr>
          <w:tab/>
        </w:r>
        <w:r w:rsidR="002A0836">
          <w:rPr>
            <w:noProof/>
            <w:webHidden/>
          </w:rPr>
          <w:fldChar w:fldCharType="begin"/>
        </w:r>
        <w:r w:rsidR="002A0836">
          <w:rPr>
            <w:noProof/>
            <w:webHidden/>
          </w:rPr>
          <w:instrText xml:space="preserve"> PAGEREF _Toc226465870 \h </w:instrText>
        </w:r>
        <w:r w:rsidR="002A0836">
          <w:rPr>
            <w:noProof/>
            <w:webHidden/>
          </w:rPr>
        </w:r>
        <w:r w:rsidR="002A0836">
          <w:rPr>
            <w:noProof/>
            <w:webHidden/>
          </w:rPr>
          <w:fldChar w:fldCharType="separate"/>
        </w:r>
        <w:r w:rsidR="00CB11B0">
          <w:rPr>
            <w:noProof/>
            <w:webHidden/>
          </w:rPr>
          <w:t>10</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71" w:history="1">
        <w:r w:rsidR="002A0836" w:rsidRPr="00FE1174">
          <w:rPr>
            <w:rStyle w:val="Hyperlink"/>
            <w:noProof/>
          </w:rPr>
          <w:t>3.3</w:t>
        </w:r>
        <w:r w:rsidR="002A0836">
          <w:rPr>
            <w:noProof/>
            <w:lang w:eastAsia="en-US"/>
          </w:rPr>
          <w:tab/>
        </w:r>
        <w:r w:rsidR="002A0836" w:rsidRPr="00FE1174">
          <w:rPr>
            <w:rStyle w:val="Hyperlink"/>
            <w:noProof/>
          </w:rPr>
          <w:t>Support for Re-INVITE Requests</w:t>
        </w:r>
        <w:r w:rsidR="002A0836">
          <w:rPr>
            <w:noProof/>
            <w:webHidden/>
          </w:rPr>
          <w:tab/>
        </w:r>
        <w:r w:rsidR="002A0836">
          <w:rPr>
            <w:noProof/>
            <w:webHidden/>
          </w:rPr>
          <w:fldChar w:fldCharType="begin"/>
        </w:r>
        <w:r w:rsidR="002A0836">
          <w:rPr>
            <w:noProof/>
            <w:webHidden/>
          </w:rPr>
          <w:instrText xml:space="preserve"> PAGEREF _Toc226465871 \h </w:instrText>
        </w:r>
        <w:r w:rsidR="002A0836">
          <w:rPr>
            <w:noProof/>
            <w:webHidden/>
          </w:rPr>
        </w:r>
        <w:r w:rsidR="002A0836">
          <w:rPr>
            <w:noProof/>
            <w:webHidden/>
          </w:rPr>
          <w:fldChar w:fldCharType="separate"/>
        </w:r>
        <w:r w:rsidR="00CB11B0">
          <w:rPr>
            <w:noProof/>
            <w:webHidden/>
          </w:rPr>
          <w:t>10</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72" w:history="1">
        <w:r w:rsidR="002A0836" w:rsidRPr="00FE1174">
          <w:rPr>
            <w:rStyle w:val="Hyperlink"/>
            <w:noProof/>
          </w:rPr>
          <w:t>3.4</w:t>
        </w:r>
        <w:r w:rsidR="002A0836">
          <w:rPr>
            <w:noProof/>
            <w:lang w:eastAsia="en-US"/>
          </w:rPr>
          <w:tab/>
        </w:r>
        <w:r w:rsidR="002A0836" w:rsidRPr="00FE1174">
          <w:rPr>
            <w:rStyle w:val="Hyperlink"/>
            <w:noProof/>
          </w:rPr>
          <w:t>Sending Re-INVITE Requests</w:t>
        </w:r>
        <w:r w:rsidR="002A0836">
          <w:rPr>
            <w:noProof/>
            <w:webHidden/>
          </w:rPr>
          <w:tab/>
        </w:r>
        <w:r w:rsidR="002A0836">
          <w:rPr>
            <w:noProof/>
            <w:webHidden/>
          </w:rPr>
          <w:fldChar w:fldCharType="begin"/>
        </w:r>
        <w:r w:rsidR="002A0836">
          <w:rPr>
            <w:noProof/>
            <w:webHidden/>
          </w:rPr>
          <w:instrText xml:space="preserve"> PAGEREF _Toc226465872 \h </w:instrText>
        </w:r>
        <w:r w:rsidR="002A0836">
          <w:rPr>
            <w:noProof/>
            <w:webHidden/>
          </w:rPr>
        </w:r>
        <w:r w:rsidR="002A0836">
          <w:rPr>
            <w:noProof/>
            <w:webHidden/>
          </w:rPr>
          <w:fldChar w:fldCharType="separate"/>
        </w:r>
        <w:r w:rsidR="00CB11B0">
          <w:rPr>
            <w:noProof/>
            <w:webHidden/>
          </w:rPr>
          <w:t>11</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73" w:history="1">
        <w:r w:rsidR="002A0836" w:rsidRPr="00FE1174">
          <w:rPr>
            <w:rStyle w:val="Hyperlink"/>
            <w:noProof/>
          </w:rPr>
          <w:t>3.5</w:t>
        </w:r>
        <w:r w:rsidR="002A0836">
          <w:rPr>
            <w:noProof/>
            <w:lang w:eastAsia="en-US"/>
          </w:rPr>
          <w:tab/>
        </w:r>
        <w:r w:rsidR="002A0836" w:rsidRPr="00FE1174">
          <w:rPr>
            <w:rStyle w:val="Hyperlink"/>
            <w:noProof/>
          </w:rPr>
          <w:t>Sending Offer-less INVITE Requests</w:t>
        </w:r>
        <w:r w:rsidR="002A0836">
          <w:rPr>
            <w:noProof/>
            <w:webHidden/>
          </w:rPr>
          <w:tab/>
        </w:r>
        <w:r w:rsidR="002A0836">
          <w:rPr>
            <w:noProof/>
            <w:webHidden/>
          </w:rPr>
          <w:fldChar w:fldCharType="begin"/>
        </w:r>
        <w:r w:rsidR="002A0836">
          <w:rPr>
            <w:noProof/>
            <w:webHidden/>
          </w:rPr>
          <w:instrText xml:space="preserve"> PAGEREF _Toc226465873 \h </w:instrText>
        </w:r>
        <w:r w:rsidR="002A0836">
          <w:rPr>
            <w:noProof/>
            <w:webHidden/>
          </w:rPr>
        </w:r>
        <w:r w:rsidR="002A0836">
          <w:rPr>
            <w:noProof/>
            <w:webHidden/>
          </w:rPr>
          <w:fldChar w:fldCharType="separate"/>
        </w:r>
        <w:r w:rsidR="00CB11B0">
          <w:rPr>
            <w:noProof/>
            <w:webHidden/>
          </w:rPr>
          <w:t>11</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74" w:history="1">
        <w:r w:rsidR="002A0836" w:rsidRPr="00FE1174">
          <w:rPr>
            <w:rStyle w:val="Hyperlink"/>
            <w:noProof/>
          </w:rPr>
          <w:t>3.6</w:t>
        </w:r>
        <w:r w:rsidR="002A0836">
          <w:rPr>
            <w:noProof/>
            <w:lang w:eastAsia="en-US"/>
          </w:rPr>
          <w:tab/>
        </w:r>
        <w:r w:rsidR="002A0836" w:rsidRPr="00FE1174">
          <w:rPr>
            <w:rStyle w:val="Hyperlink"/>
            <w:noProof/>
          </w:rPr>
          <w:t>Calls with No Media</w:t>
        </w:r>
        <w:r w:rsidR="002A0836">
          <w:rPr>
            <w:noProof/>
            <w:webHidden/>
          </w:rPr>
          <w:tab/>
        </w:r>
        <w:r w:rsidR="002A0836">
          <w:rPr>
            <w:noProof/>
            <w:webHidden/>
          </w:rPr>
          <w:fldChar w:fldCharType="begin"/>
        </w:r>
        <w:r w:rsidR="002A0836">
          <w:rPr>
            <w:noProof/>
            <w:webHidden/>
          </w:rPr>
          <w:instrText xml:space="preserve"> PAGEREF _Toc226465874 \h </w:instrText>
        </w:r>
        <w:r w:rsidR="002A0836">
          <w:rPr>
            <w:noProof/>
            <w:webHidden/>
          </w:rPr>
        </w:r>
        <w:r w:rsidR="002A0836">
          <w:rPr>
            <w:noProof/>
            <w:webHidden/>
          </w:rPr>
          <w:fldChar w:fldCharType="separate"/>
        </w:r>
        <w:r w:rsidR="00CB11B0">
          <w:rPr>
            <w:noProof/>
            <w:webHidden/>
          </w:rPr>
          <w:t>11</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75" w:history="1">
        <w:r w:rsidR="002A0836" w:rsidRPr="00FE1174">
          <w:rPr>
            <w:rStyle w:val="Hyperlink"/>
            <w:noProof/>
          </w:rPr>
          <w:t>4</w:t>
        </w:r>
        <w:r w:rsidR="002A0836">
          <w:rPr>
            <w:noProof/>
            <w:lang w:eastAsia="en-US"/>
          </w:rPr>
          <w:tab/>
        </w:r>
        <w:r w:rsidR="002A0836" w:rsidRPr="00FE1174">
          <w:rPr>
            <w:rStyle w:val="Hyperlink"/>
            <w:noProof/>
          </w:rPr>
          <w:t>Location Information Service Requirements</w:t>
        </w:r>
        <w:r w:rsidR="002A0836">
          <w:rPr>
            <w:noProof/>
            <w:webHidden/>
          </w:rPr>
          <w:tab/>
        </w:r>
        <w:r w:rsidR="002A0836">
          <w:rPr>
            <w:noProof/>
            <w:webHidden/>
          </w:rPr>
          <w:fldChar w:fldCharType="begin"/>
        </w:r>
        <w:r w:rsidR="002A0836">
          <w:rPr>
            <w:noProof/>
            <w:webHidden/>
          </w:rPr>
          <w:instrText xml:space="preserve"> PAGEREF _Toc226465875 \h </w:instrText>
        </w:r>
        <w:r w:rsidR="002A0836">
          <w:rPr>
            <w:noProof/>
            <w:webHidden/>
          </w:rPr>
        </w:r>
        <w:r w:rsidR="002A0836">
          <w:rPr>
            <w:noProof/>
            <w:webHidden/>
          </w:rPr>
          <w:fldChar w:fldCharType="separate"/>
        </w:r>
        <w:r w:rsidR="00CB11B0">
          <w:rPr>
            <w:noProof/>
            <w:webHidden/>
          </w:rPr>
          <w:t>11</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76" w:history="1">
        <w:r w:rsidR="002A0836" w:rsidRPr="00FE1174">
          <w:rPr>
            <w:rStyle w:val="Hyperlink"/>
            <w:noProof/>
          </w:rPr>
          <w:t>5</w:t>
        </w:r>
        <w:r w:rsidR="002A0836">
          <w:rPr>
            <w:noProof/>
            <w:lang w:eastAsia="en-US"/>
          </w:rPr>
          <w:tab/>
        </w:r>
        <w:r w:rsidR="002A0836" w:rsidRPr="00FE1174">
          <w:rPr>
            <w:rStyle w:val="Hyperlink"/>
            <w:noProof/>
          </w:rPr>
          <w:t>Additional Data Service Requirements</w:t>
        </w:r>
        <w:r w:rsidR="002A0836">
          <w:rPr>
            <w:noProof/>
            <w:webHidden/>
          </w:rPr>
          <w:tab/>
        </w:r>
        <w:r w:rsidR="002A0836">
          <w:rPr>
            <w:noProof/>
            <w:webHidden/>
          </w:rPr>
          <w:fldChar w:fldCharType="begin"/>
        </w:r>
        <w:r w:rsidR="002A0836">
          <w:rPr>
            <w:noProof/>
            <w:webHidden/>
          </w:rPr>
          <w:instrText xml:space="preserve"> PAGEREF _Toc226465876 \h </w:instrText>
        </w:r>
        <w:r w:rsidR="002A0836">
          <w:rPr>
            <w:noProof/>
            <w:webHidden/>
          </w:rPr>
        </w:r>
        <w:r w:rsidR="002A0836">
          <w:rPr>
            <w:noProof/>
            <w:webHidden/>
          </w:rPr>
          <w:fldChar w:fldCharType="separate"/>
        </w:r>
        <w:r w:rsidR="00CB11B0">
          <w:rPr>
            <w:noProof/>
            <w:webHidden/>
          </w:rPr>
          <w:t>12</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77" w:history="1">
        <w:r w:rsidR="002A0836" w:rsidRPr="00FE1174">
          <w:rPr>
            <w:rStyle w:val="Hyperlink"/>
            <w:noProof/>
          </w:rPr>
          <w:t>6</w:t>
        </w:r>
        <w:r w:rsidR="002A0836">
          <w:rPr>
            <w:noProof/>
            <w:lang w:eastAsia="en-US"/>
          </w:rPr>
          <w:tab/>
        </w:r>
        <w:r w:rsidR="002A0836" w:rsidRPr="00FE1174">
          <w:rPr>
            <w:rStyle w:val="Hyperlink"/>
            <w:noProof/>
          </w:rPr>
          <w:t>Application Configuration Settings</w:t>
        </w:r>
        <w:r w:rsidR="002A0836">
          <w:rPr>
            <w:noProof/>
            <w:webHidden/>
          </w:rPr>
          <w:tab/>
        </w:r>
        <w:r w:rsidR="002A0836">
          <w:rPr>
            <w:noProof/>
            <w:webHidden/>
          </w:rPr>
          <w:fldChar w:fldCharType="begin"/>
        </w:r>
        <w:r w:rsidR="002A0836">
          <w:rPr>
            <w:noProof/>
            <w:webHidden/>
          </w:rPr>
          <w:instrText xml:space="preserve"> PAGEREF _Toc226465877 \h </w:instrText>
        </w:r>
        <w:r w:rsidR="002A0836">
          <w:rPr>
            <w:noProof/>
            <w:webHidden/>
          </w:rPr>
        </w:r>
        <w:r w:rsidR="002A0836">
          <w:rPr>
            <w:noProof/>
            <w:webHidden/>
          </w:rPr>
          <w:fldChar w:fldCharType="separate"/>
        </w:r>
        <w:r w:rsidR="00CB11B0">
          <w:rPr>
            <w:noProof/>
            <w:webHidden/>
          </w:rPr>
          <w:t>13</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78" w:history="1">
        <w:r w:rsidR="002A0836" w:rsidRPr="00FE1174">
          <w:rPr>
            <w:rStyle w:val="Hyperlink"/>
            <w:noProof/>
          </w:rPr>
          <w:t>6.1</w:t>
        </w:r>
        <w:r w:rsidR="002A0836">
          <w:rPr>
            <w:noProof/>
            <w:lang w:eastAsia="en-US"/>
          </w:rPr>
          <w:tab/>
        </w:r>
        <w:r w:rsidR="002A0836" w:rsidRPr="00FE1174">
          <w:rPr>
            <w:rStyle w:val="Hyperlink"/>
            <w:noProof/>
          </w:rPr>
          <w:t>Network Settings</w:t>
        </w:r>
        <w:r w:rsidR="002A0836">
          <w:rPr>
            <w:noProof/>
            <w:webHidden/>
          </w:rPr>
          <w:tab/>
        </w:r>
        <w:r w:rsidR="002A0836">
          <w:rPr>
            <w:noProof/>
            <w:webHidden/>
          </w:rPr>
          <w:fldChar w:fldCharType="begin"/>
        </w:r>
        <w:r w:rsidR="002A0836">
          <w:rPr>
            <w:noProof/>
            <w:webHidden/>
          </w:rPr>
          <w:instrText xml:space="preserve"> PAGEREF _Toc226465878 \h </w:instrText>
        </w:r>
        <w:r w:rsidR="002A0836">
          <w:rPr>
            <w:noProof/>
            <w:webHidden/>
          </w:rPr>
        </w:r>
        <w:r w:rsidR="002A0836">
          <w:rPr>
            <w:noProof/>
            <w:webHidden/>
          </w:rPr>
          <w:fldChar w:fldCharType="separate"/>
        </w:r>
        <w:r w:rsidR="00CB11B0">
          <w:rPr>
            <w:noProof/>
            <w:webHidden/>
          </w:rPr>
          <w:t>13</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79" w:history="1">
        <w:r w:rsidR="002A0836" w:rsidRPr="00FE1174">
          <w:rPr>
            <w:rStyle w:val="Hyperlink"/>
            <w:noProof/>
          </w:rPr>
          <w:t>6.1.1</w:t>
        </w:r>
        <w:r w:rsidR="002A0836">
          <w:rPr>
            <w:noProof/>
            <w:lang w:eastAsia="en-US"/>
          </w:rPr>
          <w:tab/>
        </w:r>
        <w:r w:rsidR="002A0836" w:rsidRPr="00FE1174">
          <w:rPr>
            <w:rStyle w:val="Hyperlink"/>
            <w:noProof/>
          </w:rPr>
          <w:t>Media Port Ranges</w:t>
        </w:r>
        <w:r w:rsidR="002A0836">
          <w:rPr>
            <w:noProof/>
            <w:webHidden/>
          </w:rPr>
          <w:tab/>
        </w:r>
        <w:r w:rsidR="002A0836">
          <w:rPr>
            <w:noProof/>
            <w:webHidden/>
          </w:rPr>
          <w:fldChar w:fldCharType="begin"/>
        </w:r>
        <w:r w:rsidR="002A0836">
          <w:rPr>
            <w:noProof/>
            <w:webHidden/>
          </w:rPr>
          <w:instrText xml:space="preserve"> PAGEREF _Toc226465879 \h </w:instrText>
        </w:r>
        <w:r w:rsidR="002A0836">
          <w:rPr>
            <w:noProof/>
            <w:webHidden/>
          </w:rPr>
        </w:r>
        <w:r w:rsidR="002A0836">
          <w:rPr>
            <w:noProof/>
            <w:webHidden/>
          </w:rPr>
          <w:fldChar w:fldCharType="separate"/>
        </w:r>
        <w:r w:rsidR="00CB11B0">
          <w:rPr>
            <w:noProof/>
            <w:webHidden/>
          </w:rPr>
          <w:t>13</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80" w:history="1">
        <w:r w:rsidR="002A0836" w:rsidRPr="00FE1174">
          <w:rPr>
            <w:rStyle w:val="Hyperlink"/>
            <w:noProof/>
          </w:rPr>
          <w:t>6.2</w:t>
        </w:r>
        <w:r w:rsidR="002A0836">
          <w:rPr>
            <w:noProof/>
            <w:lang w:eastAsia="en-US"/>
          </w:rPr>
          <w:tab/>
        </w:r>
        <w:r w:rsidR="002A0836" w:rsidRPr="00FE1174">
          <w:rPr>
            <w:rStyle w:val="Hyperlink"/>
            <w:noProof/>
          </w:rPr>
          <w:t>Certificate Settings</w:t>
        </w:r>
        <w:r w:rsidR="002A0836">
          <w:rPr>
            <w:noProof/>
            <w:webHidden/>
          </w:rPr>
          <w:tab/>
        </w:r>
        <w:r w:rsidR="002A0836">
          <w:rPr>
            <w:noProof/>
            <w:webHidden/>
          </w:rPr>
          <w:fldChar w:fldCharType="begin"/>
        </w:r>
        <w:r w:rsidR="002A0836">
          <w:rPr>
            <w:noProof/>
            <w:webHidden/>
          </w:rPr>
          <w:instrText xml:space="preserve"> PAGEREF _Toc226465880 \h </w:instrText>
        </w:r>
        <w:r w:rsidR="002A0836">
          <w:rPr>
            <w:noProof/>
            <w:webHidden/>
          </w:rPr>
        </w:r>
        <w:r w:rsidR="002A0836">
          <w:rPr>
            <w:noProof/>
            <w:webHidden/>
          </w:rPr>
          <w:fldChar w:fldCharType="separate"/>
        </w:r>
        <w:r w:rsidR="00CB11B0">
          <w:rPr>
            <w:noProof/>
            <w:webHidden/>
          </w:rPr>
          <w:t>14</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81" w:history="1">
        <w:r w:rsidR="002A0836" w:rsidRPr="00FE1174">
          <w:rPr>
            <w:rStyle w:val="Hyperlink"/>
            <w:noProof/>
          </w:rPr>
          <w:t>6.3</w:t>
        </w:r>
        <w:r w:rsidR="002A0836">
          <w:rPr>
            <w:noProof/>
            <w:lang w:eastAsia="en-US"/>
          </w:rPr>
          <w:tab/>
        </w:r>
        <w:r w:rsidR="002A0836" w:rsidRPr="00FE1174">
          <w:rPr>
            <w:rStyle w:val="Hyperlink"/>
            <w:noProof/>
          </w:rPr>
          <w:t>Call Handling Settings</w:t>
        </w:r>
        <w:r w:rsidR="002A0836">
          <w:rPr>
            <w:noProof/>
            <w:webHidden/>
          </w:rPr>
          <w:tab/>
        </w:r>
        <w:r w:rsidR="002A0836">
          <w:rPr>
            <w:noProof/>
            <w:webHidden/>
          </w:rPr>
          <w:fldChar w:fldCharType="begin"/>
        </w:r>
        <w:r w:rsidR="002A0836">
          <w:rPr>
            <w:noProof/>
            <w:webHidden/>
          </w:rPr>
          <w:instrText xml:space="preserve"> PAGEREF _Toc226465881 \h </w:instrText>
        </w:r>
        <w:r w:rsidR="002A0836">
          <w:rPr>
            <w:noProof/>
            <w:webHidden/>
          </w:rPr>
        </w:r>
        <w:r w:rsidR="002A0836">
          <w:rPr>
            <w:noProof/>
            <w:webHidden/>
          </w:rPr>
          <w:fldChar w:fldCharType="separate"/>
        </w:r>
        <w:r w:rsidR="00CB11B0">
          <w:rPr>
            <w:noProof/>
            <w:webHidden/>
          </w:rPr>
          <w:t>14</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82" w:history="1">
        <w:r w:rsidR="002A0836" w:rsidRPr="00FE1174">
          <w:rPr>
            <w:rStyle w:val="Hyperlink"/>
            <w:noProof/>
          </w:rPr>
          <w:t>6.3.1</w:t>
        </w:r>
        <w:r w:rsidR="002A0836">
          <w:rPr>
            <w:noProof/>
            <w:lang w:eastAsia="en-US"/>
          </w:rPr>
          <w:tab/>
        </w:r>
        <w:r w:rsidR="002A0836" w:rsidRPr="00FE1174">
          <w:rPr>
            <w:rStyle w:val="Hyperlink"/>
            <w:noProof/>
          </w:rPr>
          <w:t>Last Call Address Settings</w:t>
        </w:r>
        <w:r w:rsidR="002A0836">
          <w:rPr>
            <w:noProof/>
            <w:webHidden/>
          </w:rPr>
          <w:tab/>
        </w:r>
        <w:r w:rsidR="002A0836">
          <w:rPr>
            <w:noProof/>
            <w:webHidden/>
          </w:rPr>
          <w:fldChar w:fldCharType="begin"/>
        </w:r>
        <w:r w:rsidR="002A0836">
          <w:rPr>
            <w:noProof/>
            <w:webHidden/>
          </w:rPr>
          <w:instrText xml:space="preserve"> PAGEREF _Toc226465882 \h </w:instrText>
        </w:r>
        <w:r w:rsidR="002A0836">
          <w:rPr>
            <w:noProof/>
            <w:webHidden/>
          </w:rPr>
        </w:r>
        <w:r w:rsidR="002A0836">
          <w:rPr>
            <w:noProof/>
            <w:webHidden/>
          </w:rPr>
          <w:fldChar w:fldCharType="separate"/>
        </w:r>
        <w:r w:rsidR="00CB11B0">
          <w:rPr>
            <w:noProof/>
            <w:webHidden/>
          </w:rPr>
          <w:t>14</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83" w:history="1">
        <w:r w:rsidR="002A0836" w:rsidRPr="00FE1174">
          <w:rPr>
            <w:rStyle w:val="Hyperlink"/>
            <w:noProof/>
          </w:rPr>
          <w:t>6.4</w:t>
        </w:r>
        <w:r w:rsidR="002A0836">
          <w:rPr>
            <w:noProof/>
            <w:lang w:eastAsia="en-US"/>
          </w:rPr>
          <w:tab/>
        </w:r>
        <w:r w:rsidR="002A0836" w:rsidRPr="00FE1174">
          <w:rPr>
            <w:rStyle w:val="Hyperlink"/>
            <w:noProof/>
          </w:rPr>
          <w:t>Media Settings</w:t>
        </w:r>
        <w:r w:rsidR="002A0836">
          <w:rPr>
            <w:noProof/>
            <w:webHidden/>
          </w:rPr>
          <w:tab/>
        </w:r>
        <w:r w:rsidR="002A0836">
          <w:rPr>
            <w:noProof/>
            <w:webHidden/>
          </w:rPr>
          <w:fldChar w:fldCharType="begin"/>
        </w:r>
        <w:r w:rsidR="002A0836">
          <w:rPr>
            <w:noProof/>
            <w:webHidden/>
          </w:rPr>
          <w:instrText xml:space="preserve"> PAGEREF _Toc226465883 \h </w:instrText>
        </w:r>
        <w:r w:rsidR="002A0836">
          <w:rPr>
            <w:noProof/>
            <w:webHidden/>
          </w:rPr>
        </w:r>
        <w:r w:rsidR="002A0836">
          <w:rPr>
            <w:noProof/>
            <w:webHidden/>
          </w:rPr>
          <w:fldChar w:fldCharType="separate"/>
        </w:r>
        <w:r w:rsidR="00CB11B0">
          <w:rPr>
            <w:noProof/>
            <w:webHidden/>
          </w:rPr>
          <w:t>15</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84" w:history="1">
        <w:r w:rsidR="002A0836" w:rsidRPr="00FE1174">
          <w:rPr>
            <w:rStyle w:val="Hyperlink"/>
            <w:noProof/>
          </w:rPr>
          <w:t>6.4.1</w:t>
        </w:r>
        <w:r w:rsidR="002A0836">
          <w:rPr>
            <w:noProof/>
            <w:lang w:eastAsia="en-US"/>
          </w:rPr>
          <w:tab/>
        </w:r>
        <w:r w:rsidR="002A0836" w:rsidRPr="00FE1174">
          <w:rPr>
            <w:rStyle w:val="Hyperlink"/>
            <w:noProof/>
          </w:rPr>
          <w:t>Enabled Media Settings</w:t>
        </w:r>
        <w:r w:rsidR="002A0836">
          <w:rPr>
            <w:noProof/>
            <w:webHidden/>
          </w:rPr>
          <w:tab/>
        </w:r>
        <w:r w:rsidR="002A0836">
          <w:rPr>
            <w:noProof/>
            <w:webHidden/>
          </w:rPr>
          <w:fldChar w:fldCharType="begin"/>
        </w:r>
        <w:r w:rsidR="002A0836">
          <w:rPr>
            <w:noProof/>
            <w:webHidden/>
          </w:rPr>
          <w:instrText xml:space="preserve"> PAGEREF _Toc226465884 \h </w:instrText>
        </w:r>
        <w:r w:rsidR="002A0836">
          <w:rPr>
            <w:noProof/>
            <w:webHidden/>
          </w:rPr>
        </w:r>
        <w:r w:rsidR="002A0836">
          <w:rPr>
            <w:noProof/>
            <w:webHidden/>
          </w:rPr>
          <w:fldChar w:fldCharType="separate"/>
        </w:r>
        <w:r w:rsidR="00CB11B0">
          <w:rPr>
            <w:noProof/>
            <w:webHidden/>
          </w:rPr>
          <w:t>15</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85" w:history="1">
        <w:r w:rsidR="002A0836" w:rsidRPr="00FE1174">
          <w:rPr>
            <w:rStyle w:val="Hyperlink"/>
            <w:noProof/>
          </w:rPr>
          <w:t>6.4.2</w:t>
        </w:r>
        <w:r w:rsidR="002A0836">
          <w:rPr>
            <w:noProof/>
            <w:lang w:eastAsia="en-US"/>
          </w:rPr>
          <w:tab/>
        </w:r>
        <w:r w:rsidR="002A0836" w:rsidRPr="00FE1174">
          <w:rPr>
            <w:rStyle w:val="Hyperlink"/>
            <w:noProof/>
          </w:rPr>
          <w:t>Media Codec Settings</w:t>
        </w:r>
        <w:r w:rsidR="002A0836">
          <w:rPr>
            <w:noProof/>
            <w:webHidden/>
          </w:rPr>
          <w:tab/>
        </w:r>
        <w:r w:rsidR="002A0836">
          <w:rPr>
            <w:noProof/>
            <w:webHidden/>
          </w:rPr>
          <w:fldChar w:fldCharType="begin"/>
        </w:r>
        <w:r w:rsidR="002A0836">
          <w:rPr>
            <w:noProof/>
            <w:webHidden/>
          </w:rPr>
          <w:instrText xml:space="preserve"> PAGEREF _Toc226465885 \h </w:instrText>
        </w:r>
        <w:r w:rsidR="002A0836">
          <w:rPr>
            <w:noProof/>
            <w:webHidden/>
          </w:rPr>
        </w:r>
        <w:r w:rsidR="002A0836">
          <w:rPr>
            <w:noProof/>
            <w:webHidden/>
          </w:rPr>
          <w:fldChar w:fldCharType="separate"/>
        </w:r>
        <w:r w:rsidR="00CB11B0">
          <w:rPr>
            <w:noProof/>
            <w:webHidden/>
          </w:rPr>
          <w:t>15</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86" w:history="1">
        <w:r w:rsidR="002A0836" w:rsidRPr="00FE1174">
          <w:rPr>
            <w:rStyle w:val="Hyperlink"/>
            <w:noProof/>
          </w:rPr>
          <w:t>6.4.3</w:t>
        </w:r>
        <w:r w:rsidR="002A0836">
          <w:rPr>
            <w:noProof/>
            <w:lang w:eastAsia="en-US"/>
          </w:rPr>
          <w:tab/>
        </w:r>
        <w:r w:rsidR="002A0836" w:rsidRPr="00FE1174">
          <w:rPr>
            <w:rStyle w:val="Hyperlink"/>
            <w:noProof/>
          </w:rPr>
          <w:t>Media Encryption Settings</w:t>
        </w:r>
        <w:r w:rsidR="002A0836">
          <w:rPr>
            <w:noProof/>
            <w:webHidden/>
          </w:rPr>
          <w:tab/>
        </w:r>
        <w:r w:rsidR="002A0836">
          <w:rPr>
            <w:noProof/>
            <w:webHidden/>
          </w:rPr>
          <w:fldChar w:fldCharType="begin"/>
        </w:r>
        <w:r w:rsidR="002A0836">
          <w:rPr>
            <w:noProof/>
            <w:webHidden/>
          </w:rPr>
          <w:instrText xml:space="preserve"> PAGEREF _Toc226465886 \h </w:instrText>
        </w:r>
        <w:r w:rsidR="002A0836">
          <w:rPr>
            <w:noProof/>
            <w:webHidden/>
          </w:rPr>
        </w:r>
        <w:r w:rsidR="002A0836">
          <w:rPr>
            <w:noProof/>
            <w:webHidden/>
          </w:rPr>
          <w:fldChar w:fldCharType="separate"/>
        </w:r>
        <w:r w:rsidR="00CB11B0">
          <w:rPr>
            <w:noProof/>
            <w:webHidden/>
          </w:rPr>
          <w:t>15</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87" w:history="1">
        <w:r w:rsidR="002A0836" w:rsidRPr="00FE1174">
          <w:rPr>
            <w:rStyle w:val="Hyperlink"/>
            <w:noProof/>
          </w:rPr>
          <w:t>6.4.4</w:t>
        </w:r>
        <w:r w:rsidR="002A0836">
          <w:rPr>
            <w:noProof/>
            <w:lang w:eastAsia="en-US"/>
          </w:rPr>
          <w:tab/>
        </w:r>
        <w:r w:rsidR="002A0836" w:rsidRPr="00FE1174">
          <w:rPr>
            <w:rStyle w:val="Hyperlink"/>
            <w:noProof/>
          </w:rPr>
          <w:t>Miscellaneous Media Settings</w:t>
        </w:r>
        <w:r w:rsidR="002A0836">
          <w:rPr>
            <w:noProof/>
            <w:webHidden/>
          </w:rPr>
          <w:tab/>
        </w:r>
        <w:r w:rsidR="002A0836">
          <w:rPr>
            <w:noProof/>
            <w:webHidden/>
          </w:rPr>
          <w:fldChar w:fldCharType="begin"/>
        </w:r>
        <w:r w:rsidR="002A0836">
          <w:rPr>
            <w:noProof/>
            <w:webHidden/>
          </w:rPr>
          <w:instrText xml:space="preserve"> PAGEREF _Toc226465887 \h </w:instrText>
        </w:r>
        <w:r w:rsidR="002A0836">
          <w:rPr>
            <w:noProof/>
            <w:webHidden/>
          </w:rPr>
        </w:r>
        <w:r w:rsidR="002A0836">
          <w:rPr>
            <w:noProof/>
            <w:webHidden/>
          </w:rPr>
          <w:fldChar w:fldCharType="separate"/>
        </w:r>
        <w:r w:rsidR="00CB11B0">
          <w:rPr>
            <w:noProof/>
            <w:webHidden/>
          </w:rPr>
          <w:t>16</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88" w:history="1">
        <w:r w:rsidR="002A0836" w:rsidRPr="00FE1174">
          <w:rPr>
            <w:rStyle w:val="Hyperlink"/>
            <w:noProof/>
          </w:rPr>
          <w:t>6.5</w:t>
        </w:r>
        <w:r w:rsidR="002A0836">
          <w:rPr>
            <w:noProof/>
            <w:lang w:eastAsia="en-US"/>
          </w:rPr>
          <w:tab/>
        </w:r>
        <w:r w:rsidR="002A0836" w:rsidRPr="00FE1174">
          <w:rPr>
            <w:rStyle w:val="Hyperlink"/>
            <w:noProof/>
          </w:rPr>
          <w:t>Location and Additional Delivery Settings</w:t>
        </w:r>
        <w:r w:rsidR="002A0836">
          <w:rPr>
            <w:noProof/>
            <w:webHidden/>
          </w:rPr>
          <w:tab/>
        </w:r>
        <w:r w:rsidR="002A0836">
          <w:rPr>
            <w:noProof/>
            <w:webHidden/>
          </w:rPr>
          <w:fldChar w:fldCharType="begin"/>
        </w:r>
        <w:r w:rsidR="002A0836">
          <w:rPr>
            <w:noProof/>
            <w:webHidden/>
          </w:rPr>
          <w:instrText xml:space="preserve"> PAGEREF _Toc226465888 \h </w:instrText>
        </w:r>
        <w:r w:rsidR="002A0836">
          <w:rPr>
            <w:noProof/>
            <w:webHidden/>
          </w:rPr>
        </w:r>
        <w:r w:rsidR="002A0836">
          <w:rPr>
            <w:noProof/>
            <w:webHidden/>
          </w:rPr>
          <w:fldChar w:fldCharType="separate"/>
        </w:r>
        <w:r w:rsidR="00CB11B0">
          <w:rPr>
            <w:noProof/>
            <w:webHidden/>
          </w:rPr>
          <w:t>16</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89" w:history="1">
        <w:r w:rsidR="002A0836" w:rsidRPr="00FE1174">
          <w:rPr>
            <w:rStyle w:val="Hyperlink"/>
            <w:noProof/>
          </w:rPr>
          <w:t>6.5.1</w:t>
        </w:r>
        <w:r w:rsidR="002A0836">
          <w:rPr>
            <w:noProof/>
            <w:lang w:eastAsia="en-US"/>
          </w:rPr>
          <w:tab/>
        </w:r>
        <w:r w:rsidR="002A0836" w:rsidRPr="00FE1174">
          <w:rPr>
            <w:rStyle w:val="Hyperlink"/>
            <w:noProof/>
          </w:rPr>
          <w:t>Location Delivery Settings</w:t>
        </w:r>
        <w:r w:rsidR="002A0836">
          <w:rPr>
            <w:noProof/>
            <w:webHidden/>
          </w:rPr>
          <w:tab/>
        </w:r>
        <w:r w:rsidR="002A0836">
          <w:rPr>
            <w:noProof/>
            <w:webHidden/>
          </w:rPr>
          <w:fldChar w:fldCharType="begin"/>
        </w:r>
        <w:r w:rsidR="002A0836">
          <w:rPr>
            <w:noProof/>
            <w:webHidden/>
          </w:rPr>
          <w:instrText xml:space="preserve"> PAGEREF _Toc226465889 \h </w:instrText>
        </w:r>
        <w:r w:rsidR="002A0836">
          <w:rPr>
            <w:noProof/>
            <w:webHidden/>
          </w:rPr>
        </w:r>
        <w:r w:rsidR="002A0836">
          <w:rPr>
            <w:noProof/>
            <w:webHidden/>
          </w:rPr>
          <w:fldChar w:fldCharType="separate"/>
        </w:r>
        <w:r w:rsidR="00CB11B0">
          <w:rPr>
            <w:noProof/>
            <w:webHidden/>
          </w:rPr>
          <w:t>16</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90" w:history="1">
        <w:r w:rsidR="002A0836" w:rsidRPr="00FE1174">
          <w:rPr>
            <w:rStyle w:val="Hyperlink"/>
            <w:noProof/>
          </w:rPr>
          <w:t>6.5.2</w:t>
        </w:r>
        <w:r w:rsidR="002A0836">
          <w:rPr>
            <w:noProof/>
            <w:lang w:eastAsia="en-US"/>
          </w:rPr>
          <w:tab/>
        </w:r>
        <w:r w:rsidR="002A0836" w:rsidRPr="00FE1174">
          <w:rPr>
            <w:rStyle w:val="Hyperlink"/>
            <w:noProof/>
          </w:rPr>
          <w:t>Additional Data Delivery Settings</w:t>
        </w:r>
        <w:r w:rsidR="002A0836">
          <w:rPr>
            <w:noProof/>
            <w:webHidden/>
          </w:rPr>
          <w:tab/>
        </w:r>
        <w:r w:rsidR="002A0836">
          <w:rPr>
            <w:noProof/>
            <w:webHidden/>
          </w:rPr>
          <w:fldChar w:fldCharType="begin"/>
        </w:r>
        <w:r w:rsidR="002A0836">
          <w:rPr>
            <w:noProof/>
            <w:webHidden/>
          </w:rPr>
          <w:instrText xml:space="preserve"> PAGEREF _Toc226465890 \h </w:instrText>
        </w:r>
        <w:r w:rsidR="002A0836">
          <w:rPr>
            <w:noProof/>
            <w:webHidden/>
          </w:rPr>
        </w:r>
        <w:r w:rsidR="002A0836">
          <w:rPr>
            <w:noProof/>
            <w:webHidden/>
          </w:rPr>
          <w:fldChar w:fldCharType="separate"/>
        </w:r>
        <w:r w:rsidR="00CB11B0">
          <w:rPr>
            <w:noProof/>
            <w:webHidden/>
          </w:rPr>
          <w:t>16</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91" w:history="1">
        <w:r w:rsidR="002A0836" w:rsidRPr="00FE1174">
          <w:rPr>
            <w:rStyle w:val="Hyperlink"/>
            <w:noProof/>
          </w:rPr>
          <w:t>6.6</w:t>
        </w:r>
        <w:r w:rsidR="002A0836">
          <w:rPr>
            <w:noProof/>
            <w:lang w:eastAsia="en-US"/>
          </w:rPr>
          <w:tab/>
        </w:r>
        <w:r w:rsidR="002A0836" w:rsidRPr="00FE1174">
          <w:rPr>
            <w:rStyle w:val="Hyperlink"/>
            <w:noProof/>
          </w:rPr>
          <w:t>Device Settings</w:t>
        </w:r>
        <w:r w:rsidR="002A0836">
          <w:rPr>
            <w:noProof/>
            <w:webHidden/>
          </w:rPr>
          <w:tab/>
        </w:r>
        <w:r w:rsidR="002A0836">
          <w:rPr>
            <w:noProof/>
            <w:webHidden/>
          </w:rPr>
          <w:fldChar w:fldCharType="begin"/>
        </w:r>
        <w:r w:rsidR="002A0836">
          <w:rPr>
            <w:noProof/>
            <w:webHidden/>
          </w:rPr>
          <w:instrText xml:space="preserve"> PAGEREF _Toc226465891 \h </w:instrText>
        </w:r>
        <w:r w:rsidR="002A0836">
          <w:rPr>
            <w:noProof/>
            <w:webHidden/>
          </w:rPr>
        </w:r>
        <w:r w:rsidR="002A0836">
          <w:rPr>
            <w:noProof/>
            <w:webHidden/>
          </w:rPr>
          <w:fldChar w:fldCharType="separate"/>
        </w:r>
        <w:r w:rsidR="00CB11B0">
          <w:rPr>
            <w:noProof/>
            <w:webHidden/>
          </w:rPr>
          <w:t>17</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92" w:history="1">
        <w:r w:rsidR="002A0836" w:rsidRPr="00FE1174">
          <w:rPr>
            <w:rStyle w:val="Hyperlink"/>
            <w:noProof/>
          </w:rPr>
          <w:t>6.6.1</w:t>
        </w:r>
        <w:r w:rsidR="002A0836">
          <w:rPr>
            <w:noProof/>
            <w:lang w:eastAsia="en-US"/>
          </w:rPr>
          <w:tab/>
        </w:r>
        <w:r w:rsidR="002A0836" w:rsidRPr="00FE1174">
          <w:rPr>
            <w:rStyle w:val="Hyperlink"/>
            <w:noProof/>
          </w:rPr>
          <w:t>Audio Device Settings</w:t>
        </w:r>
        <w:r w:rsidR="002A0836">
          <w:rPr>
            <w:noProof/>
            <w:webHidden/>
          </w:rPr>
          <w:tab/>
        </w:r>
        <w:r w:rsidR="002A0836">
          <w:rPr>
            <w:noProof/>
            <w:webHidden/>
          </w:rPr>
          <w:fldChar w:fldCharType="begin"/>
        </w:r>
        <w:r w:rsidR="002A0836">
          <w:rPr>
            <w:noProof/>
            <w:webHidden/>
          </w:rPr>
          <w:instrText xml:space="preserve"> PAGEREF _Toc226465892 \h </w:instrText>
        </w:r>
        <w:r w:rsidR="002A0836">
          <w:rPr>
            <w:noProof/>
            <w:webHidden/>
          </w:rPr>
        </w:r>
        <w:r w:rsidR="002A0836">
          <w:rPr>
            <w:noProof/>
            <w:webHidden/>
          </w:rPr>
          <w:fldChar w:fldCharType="separate"/>
        </w:r>
        <w:r w:rsidR="00CB11B0">
          <w:rPr>
            <w:noProof/>
            <w:webHidden/>
          </w:rPr>
          <w:t>17</w:t>
        </w:r>
        <w:r w:rsidR="002A0836">
          <w:rPr>
            <w:noProof/>
            <w:webHidden/>
          </w:rPr>
          <w:fldChar w:fldCharType="end"/>
        </w:r>
      </w:hyperlink>
    </w:p>
    <w:p w:rsidR="002A0836" w:rsidRDefault="000E4A32">
      <w:pPr>
        <w:pStyle w:val="TOC3"/>
        <w:tabs>
          <w:tab w:val="left" w:pos="1320"/>
          <w:tab w:val="right" w:leader="dot" w:pos="9350"/>
        </w:tabs>
        <w:rPr>
          <w:noProof/>
          <w:lang w:eastAsia="en-US"/>
        </w:rPr>
      </w:pPr>
      <w:hyperlink w:anchor="_Toc226465893" w:history="1">
        <w:r w:rsidR="002A0836" w:rsidRPr="00FE1174">
          <w:rPr>
            <w:rStyle w:val="Hyperlink"/>
            <w:noProof/>
          </w:rPr>
          <w:t>6.6.2</w:t>
        </w:r>
        <w:r w:rsidR="002A0836">
          <w:rPr>
            <w:noProof/>
            <w:lang w:eastAsia="en-US"/>
          </w:rPr>
          <w:tab/>
        </w:r>
        <w:r w:rsidR="002A0836" w:rsidRPr="00FE1174">
          <w:rPr>
            <w:rStyle w:val="Hyperlink"/>
            <w:noProof/>
          </w:rPr>
          <w:t>Video Device Settings</w:t>
        </w:r>
        <w:r w:rsidR="002A0836">
          <w:rPr>
            <w:noProof/>
            <w:webHidden/>
          </w:rPr>
          <w:tab/>
        </w:r>
        <w:r w:rsidR="002A0836">
          <w:rPr>
            <w:noProof/>
            <w:webHidden/>
          </w:rPr>
          <w:fldChar w:fldCharType="begin"/>
        </w:r>
        <w:r w:rsidR="002A0836">
          <w:rPr>
            <w:noProof/>
            <w:webHidden/>
          </w:rPr>
          <w:instrText xml:space="preserve"> PAGEREF _Toc226465893 \h </w:instrText>
        </w:r>
        <w:r w:rsidR="002A0836">
          <w:rPr>
            <w:noProof/>
            <w:webHidden/>
          </w:rPr>
        </w:r>
        <w:r w:rsidR="002A0836">
          <w:rPr>
            <w:noProof/>
            <w:webHidden/>
          </w:rPr>
          <w:fldChar w:fldCharType="separate"/>
        </w:r>
        <w:r w:rsidR="00CB11B0">
          <w:rPr>
            <w:noProof/>
            <w:webHidden/>
          </w:rPr>
          <w:t>17</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94" w:history="1">
        <w:r w:rsidR="002A0836" w:rsidRPr="00FE1174">
          <w:rPr>
            <w:rStyle w:val="Hyperlink"/>
            <w:noProof/>
          </w:rPr>
          <w:t>7</w:t>
        </w:r>
        <w:r w:rsidR="002A0836">
          <w:rPr>
            <w:noProof/>
            <w:lang w:eastAsia="en-US"/>
          </w:rPr>
          <w:tab/>
        </w:r>
        <w:r w:rsidR="002A0836" w:rsidRPr="00FE1174">
          <w:rPr>
            <w:rStyle w:val="Hyperlink"/>
            <w:noProof/>
          </w:rPr>
          <w:t>Application Logging Requirements</w:t>
        </w:r>
        <w:r w:rsidR="002A0836">
          <w:rPr>
            <w:noProof/>
            <w:webHidden/>
          </w:rPr>
          <w:tab/>
        </w:r>
        <w:r w:rsidR="002A0836">
          <w:rPr>
            <w:noProof/>
            <w:webHidden/>
          </w:rPr>
          <w:fldChar w:fldCharType="begin"/>
        </w:r>
        <w:r w:rsidR="002A0836">
          <w:rPr>
            <w:noProof/>
            <w:webHidden/>
          </w:rPr>
          <w:instrText xml:space="preserve"> PAGEREF _Toc226465894 \h </w:instrText>
        </w:r>
        <w:r w:rsidR="002A0836">
          <w:rPr>
            <w:noProof/>
            <w:webHidden/>
          </w:rPr>
        </w:r>
        <w:r w:rsidR="002A0836">
          <w:rPr>
            <w:noProof/>
            <w:webHidden/>
          </w:rPr>
          <w:fldChar w:fldCharType="separate"/>
        </w:r>
        <w:r w:rsidR="00CB11B0">
          <w:rPr>
            <w:noProof/>
            <w:webHidden/>
          </w:rPr>
          <w:t>18</w:t>
        </w:r>
        <w:r w:rsidR="002A0836">
          <w:rPr>
            <w:noProof/>
            <w:webHidden/>
          </w:rPr>
          <w:fldChar w:fldCharType="end"/>
        </w:r>
      </w:hyperlink>
    </w:p>
    <w:p w:rsidR="002A0836" w:rsidRDefault="000E4A32">
      <w:pPr>
        <w:pStyle w:val="TOC1"/>
        <w:tabs>
          <w:tab w:val="left" w:pos="440"/>
          <w:tab w:val="right" w:leader="dot" w:pos="9350"/>
        </w:tabs>
        <w:rPr>
          <w:noProof/>
          <w:lang w:eastAsia="en-US"/>
        </w:rPr>
      </w:pPr>
      <w:hyperlink w:anchor="_Toc226465895" w:history="1">
        <w:r w:rsidR="002A0836" w:rsidRPr="00FE1174">
          <w:rPr>
            <w:rStyle w:val="Hyperlink"/>
            <w:noProof/>
          </w:rPr>
          <w:t>8</w:t>
        </w:r>
        <w:r w:rsidR="002A0836">
          <w:rPr>
            <w:noProof/>
            <w:lang w:eastAsia="en-US"/>
          </w:rPr>
          <w:tab/>
        </w:r>
        <w:r w:rsidR="002A0836" w:rsidRPr="00FE1174">
          <w:rPr>
            <w:rStyle w:val="Hyperlink"/>
            <w:noProof/>
          </w:rPr>
          <w:t>Revision History</w:t>
        </w:r>
        <w:r w:rsidR="002A0836">
          <w:rPr>
            <w:noProof/>
            <w:webHidden/>
          </w:rPr>
          <w:tab/>
        </w:r>
        <w:r w:rsidR="002A0836">
          <w:rPr>
            <w:noProof/>
            <w:webHidden/>
          </w:rPr>
          <w:fldChar w:fldCharType="begin"/>
        </w:r>
        <w:r w:rsidR="002A0836">
          <w:rPr>
            <w:noProof/>
            <w:webHidden/>
          </w:rPr>
          <w:instrText xml:space="preserve"> PAGEREF _Toc226465895 \h </w:instrText>
        </w:r>
        <w:r w:rsidR="002A0836">
          <w:rPr>
            <w:noProof/>
            <w:webHidden/>
          </w:rPr>
        </w:r>
        <w:r w:rsidR="002A0836">
          <w:rPr>
            <w:noProof/>
            <w:webHidden/>
          </w:rPr>
          <w:fldChar w:fldCharType="separate"/>
        </w:r>
        <w:r w:rsidR="00CB11B0">
          <w:rPr>
            <w:noProof/>
            <w:webHidden/>
          </w:rPr>
          <w:t>19</w:t>
        </w:r>
        <w:r w:rsidR="002A0836">
          <w:rPr>
            <w:noProof/>
            <w:webHidden/>
          </w:rPr>
          <w:fldChar w:fldCharType="end"/>
        </w:r>
      </w:hyperlink>
    </w:p>
    <w:p w:rsidR="002A0836" w:rsidRDefault="000E4A32">
      <w:pPr>
        <w:pStyle w:val="TOC2"/>
        <w:tabs>
          <w:tab w:val="left" w:pos="880"/>
          <w:tab w:val="right" w:leader="dot" w:pos="9350"/>
        </w:tabs>
        <w:rPr>
          <w:noProof/>
          <w:lang w:eastAsia="en-US"/>
        </w:rPr>
      </w:pPr>
      <w:hyperlink w:anchor="_Toc226465896" w:history="1">
        <w:r w:rsidR="002A0836" w:rsidRPr="00FE1174">
          <w:rPr>
            <w:rStyle w:val="Hyperlink"/>
            <w:noProof/>
          </w:rPr>
          <w:t>8.1</w:t>
        </w:r>
        <w:r w:rsidR="002A0836">
          <w:rPr>
            <w:noProof/>
            <w:lang w:eastAsia="en-US"/>
          </w:rPr>
          <w:tab/>
        </w:r>
        <w:r w:rsidR="002A0836" w:rsidRPr="00FE1174">
          <w:rPr>
            <w:rStyle w:val="Hyperlink"/>
            <w:noProof/>
          </w:rPr>
          <w:t>Revision 1.0.0 – TBD</w:t>
        </w:r>
        <w:r w:rsidR="002A0836">
          <w:rPr>
            <w:noProof/>
            <w:webHidden/>
          </w:rPr>
          <w:tab/>
        </w:r>
        <w:r w:rsidR="002A0836">
          <w:rPr>
            <w:noProof/>
            <w:webHidden/>
          </w:rPr>
          <w:fldChar w:fldCharType="begin"/>
        </w:r>
        <w:r w:rsidR="002A0836">
          <w:rPr>
            <w:noProof/>
            <w:webHidden/>
          </w:rPr>
          <w:instrText xml:space="preserve"> PAGEREF _Toc226465896 \h </w:instrText>
        </w:r>
        <w:r w:rsidR="002A0836">
          <w:rPr>
            <w:noProof/>
            <w:webHidden/>
          </w:rPr>
        </w:r>
        <w:r w:rsidR="002A0836">
          <w:rPr>
            <w:noProof/>
            <w:webHidden/>
          </w:rPr>
          <w:fldChar w:fldCharType="separate"/>
        </w:r>
        <w:r w:rsidR="00CB11B0">
          <w:rPr>
            <w:noProof/>
            <w:webHidden/>
          </w:rPr>
          <w:t>19</w:t>
        </w:r>
        <w:r w:rsidR="002A0836">
          <w:rPr>
            <w:noProof/>
            <w:webHidden/>
          </w:rPr>
          <w:fldChar w:fldCharType="end"/>
        </w:r>
      </w:hyperlink>
    </w:p>
    <w:p w:rsidR="003149B8" w:rsidRDefault="002A0836" w:rsidP="003149B8">
      <w:r>
        <w:fldChar w:fldCharType="end"/>
      </w:r>
    </w:p>
    <w:p w:rsidR="003149B8" w:rsidRDefault="003149B8">
      <w:r>
        <w:br w:type="page"/>
      </w:r>
    </w:p>
    <w:p w:rsidR="003149B8" w:rsidRDefault="003149B8" w:rsidP="003149B8"/>
    <w:p w:rsidR="003149B8" w:rsidRDefault="003149B8" w:rsidP="00700CBD">
      <w:pPr>
        <w:pStyle w:val="Heading1"/>
      </w:pPr>
      <w:bookmarkStart w:id="0" w:name="_Toc226465844"/>
      <w:r>
        <w:t>Introduction</w:t>
      </w:r>
      <w:bookmarkEnd w:id="0"/>
    </w:p>
    <w:p w:rsidR="003149B8" w:rsidRDefault="005D7F39" w:rsidP="003149B8">
      <w:r>
        <w:t xml:space="preserve">This document is the software requirements specification for an application called the OspSimulator. This application is a test program that allows the user to generate Next Generation 9-1-1 (NG9-1-1) calls that simulate emergency calls </w:t>
      </w:r>
      <w:r w:rsidR="00786606">
        <w:t>as they should be</w:t>
      </w:r>
      <w:r>
        <w:t xml:space="preserve"> provided by an </w:t>
      </w:r>
      <w:r w:rsidR="00082A81">
        <w:t xml:space="preserve">NG9-1-1 </w:t>
      </w:r>
      <w:r>
        <w:t>Originating Service Provider (OSP).</w:t>
      </w:r>
    </w:p>
    <w:p w:rsidR="00957063" w:rsidRDefault="00957063" w:rsidP="00957063">
      <w:pPr>
        <w:pStyle w:val="Heading2"/>
      </w:pPr>
      <w:bookmarkStart w:id="1" w:name="_Toc226465845"/>
      <w:r>
        <w:t>References</w:t>
      </w:r>
      <w:bookmarkEnd w:id="1"/>
    </w:p>
    <w:p w:rsidR="000A74A6" w:rsidRPr="00335FC4" w:rsidRDefault="000A74A6" w:rsidP="000A74A6">
      <w:r>
        <w:t>This section lists the standards to be used for the development of this application by category. The fact that a standard is listed as a reference here does not imply that all requirements in that standard will be implemented. Sections 2</w:t>
      </w:r>
      <w:r w:rsidR="00786606">
        <w:t xml:space="preserve"> through</w:t>
      </w:r>
      <w:r>
        <w:t xml:space="preserve"> </w:t>
      </w:r>
      <w:r w:rsidR="00786606">
        <w:t>5</w:t>
      </w:r>
      <w:r>
        <w:t xml:space="preserve"> present </w:t>
      </w:r>
      <w:r w:rsidR="00082A81">
        <w:t xml:space="preserve">the </w:t>
      </w:r>
      <w:r>
        <w:t>specific requirements from these standards that shall be implemented.</w:t>
      </w:r>
    </w:p>
    <w:p w:rsidR="000A74A6" w:rsidRPr="005E2FE9" w:rsidRDefault="000A74A6" w:rsidP="000A74A6">
      <w:pPr>
        <w:pStyle w:val="Heading3"/>
      </w:pPr>
      <w:bookmarkStart w:id="2" w:name="_Toc222470786"/>
      <w:bookmarkStart w:id="3" w:name="_Toc226465846"/>
      <w:r>
        <w:t>NENA Standards</w:t>
      </w:r>
      <w:bookmarkEnd w:id="2"/>
      <w:bookmarkEnd w:id="3"/>
    </w:p>
    <w:p w:rsidR="000A74A6" w:rsidRDefault="000A74A6" w:rsidP="000A74A6">
      <w:pPr>
        <w:pStyle w:val="ListParagraph"/>
        <w:numPr>
          <w:ilvl w:val="0"/>
          <w:numId w:val="47"/>
        </w:numPr>
      </w:pPr>
      <w:r>
        <w:t xml:space="preserve">NENA i3 Standard for Next Generation 9 1 1, NENA, </w:t>
      </w:r>
      <w:hyperlink r:id="rId8" w:history="1">
        <w:r w:rsidRPr="00087E03">
          <w:rPr>
            <w:rStyle w:val="Hyperlink"/>
          </w:rPr>
          <w:t>NENA STA-010.3</w:t>
        </w:r>
        <w:r>
          <w:rPr>
            <w:rStyle w:val="Hyperlink"/>
          </w:rPr>
          <w:t>f</w:t>
        </w:r>
        <w:r w:rsidRPr="00087E03">
          <w:rPr>
            <w:rStyle w:val="Hyperlink"/>
          </w:rPr>
          <w:t>-2021</w:t>
        </w:r>
      </w:hyperlink>
      <w:r>
        <w:t>, October 7, 2021.</w:t>
      </w:r>
    </w:p>
    <w:p w:rsidR="000A74A6" w:rsidRDefault="000A74A6" w:rsidP="000A74A6">
      <w:pPr>
        <w:pStyle w:val="Heading3"/>
      </w:pPr>
      <w:bookmarkStart w:id="4" w:name="_Toc222470787"/>
      <w:bookmarkStart w:id="5" w:name="_Toc226465847"/>
      <w:r>
        <w:t>General SIP RFCs</w:t>
      </w:r>
      <w:bookmarkEnd w:id="4"/>
      <w:bookmarkEnd w:id="5"/>
    </w:p>
    <w:p w:rsidR="000A74A6" w:rsidRDefault="000A74A6" w:rsidP="000A74A6">
      <w:pPr>
        <w:pStyle w:val="ListParagraph"/>
        <w:numPr>
          <w:ilvl w:val="0"/>
          <w:numId w:val="47"/>
        </w:numPr>
      </w:pPr>
      <w:r w:rsidRPr="004657E7">
        <w:t>SIP: Session Initiation Protocol</w:t>
      </w:r>
      <w:r>
        <w:t xml:space="preserve">, IETF, </w:t>
      </w:r>
      <w:hyperlink r:id="rId9" w:history="1">
        <w:r w:rsidRPr="006D7E53">
          <w:rPr>
            <w:rStyle w:val="Hyperlink"/>
          </w:rPr>
          <w:t>RFC 3261</w:t>
        </w:r>
      </w:hyperlink>
      <w:r>
        <w:t>, June 2002.</w:t>
      </w:r>
    </w:p>
    <w:p w:rsidR="000A74A6" w:rsidRDefault="000A74A6" w:rsidP="000A74A6">
      <w:pPr>
        <w:pStyle w:val="ListParagraph"/>
        <w:numPr>
          <w:ilvl w:val="0"/>
          <w:numId w:val="47"/>
        </w:numPr>
      </w:pPr>
      <w:r w:rsidRPr="008366AD">
        <w:t>An Offer/Answer Model with the Session Description Protocol (SDP)</w:t>
      </w:r>
      <w:r>
        <w:t xml:space="preserve">, IETF, </w:t>
      </w:r>
      <w:hyperlink r:id="rId10" w:history="1">
        <w:r w:rsidRPr="00630F4B">
          <w:rPr>
            <w:rStyle w:val="Hyperlink"/>
          </w:rPr>
          <w:t>RFC 3264</w:t>
        </w:r>
      </w:hyperlink>
      <w:r>
        <w:t>, June 2002.</w:t>
      </w:r>
    </w:p>
    <w:p w:rsidR="000A74A6" w:rsidRDefault="000A74A6" w:rsidP="000A74A6">
      <w:pPr>
        <w:pStyle w:val="ListParagraph"/>
        <w:numPr>
          <w:ilvl w:val="0"/>
          <w:numId w:val="47"/>
        </w:numPr>
      </w:pPr>
      <w:r w:rsidRPr="005775A0">
        <w:t>A Presence Event Package for the Session Initiation Protocol (SIP)</w:t>
      </w:r>
      <w:r>
        <w:t xml:space="preserve">, IETF, </w:t>
      </w:r>
      <w:hyperlink r:id="rId11" w:history="1">
        <w:r w:rsidRPr="005775A0">
          <w:rPr>
            <w:rStyle w:val="Hyperlink"/>
          </w:rPr>
          <w:t>RFC 3856</w:t>
        </w:r>
      </w:hyperlink>
      <w:r>
        <w:t>, August 2004.</w:t>
      </w:r>
    </w:p>
    <w:p w:rsidR="000A74A6" w:rsidRPr="005F322D" w:rsidRDefault="000A74A6" w:rsidP="000A74A6">
      <w:pPr>
        <w:pStyle w:val="ListParagraph"/>
        <w:numPr>
          <w:ilvl w:val="0"/>
          <w:numId w:val="47"/>
        </w:numPr>
        <w:rPr>
          <w:lang w:val="fr-FR"/>
        </w:rPr>
      </w:pPr>
      <w:r w:rsidRPr="005F322D">
        <w:rPr>
          <w:lang w:val="fr-FR"/>
        </w:rPr>
        <w:t xml:space="preserve">SDP : Session Description Protocol, IETF, </w:t>
      </w:r>
      <w:hyperlink r:id="rId12" w:history="1">
        <w:r w:rsidRPr="005F322D">
          <w:rPr>
            <w:rStyle w:val="Hyperlink"/>
            <w:lang w:val="fr-FR"/>
          </w:rPr>
          <w:t>RFC 4566</w:t>
        </w:r>
      </w:hyperlink>
      <w:r w:rsidRPr="005F322D">
        <w:rPr>
          <w:lang w:val="fr-FR"/>
        </w:rPr>
        <w:t>, July 2006.</w:t>
      </w:r>
    </w:p>
    <w:p w:rsidR="000A74A6" w:rsidRDefault="000A74A6" w:rsidP="000A74A6">
      <w:pPr>
        <w:pStyle w:val="ListParagraph"/>
        <w:numPr>
          <w:ilvl w:val="0"/>
          <w:numId w:val="47"/>
        </w:numPr>
      </w:pPr>
      <w:r w:rsidRPr="00154D19">
        <w:t>RTP: A Transport Protocol for Real-Time Applications</w:t>
      </w:r>
      <w:r>
        <w:t xml:space="preserve">, IETF, </w:t>
      </w:r>
      <w:hyperlink r:id="rId13" w:history="1">
        <w:r w:rsidRPr="000B47D5">
          <w:rPr>
            <w:rStyle w:val="Hyperlink"/>
          </w:rPr>
          <w:t>RFC 3550</w:t>
        </w:r>
      </w:hyperlink>
      <w:r>
        <w:t>, July 2003.</w:t>
      </w:r>
    </w:p>
    <w:p w:rsidR="000A74A6" w:rsidRDefault="000A74A6" w:rsidP="000A74A6">
      <w:pPr>
        <w:pStyle w:val="ListParagraph"/>
        <w:numPr>
          <w:ilvl w:val="0"/>
          <w:numId w:val="47"/>
        </w:numPr>
      </w:pPr>
      <w:r w:rsidRPr="00BD3BC7">
        <w:t>RTP Payload for DTMF Digits, Telephony Tones, and Telephony Signals</w:t>
      </w:r>
      <w:r>
        <w:t xml:space="preserve">, IETF, </w:t>
      </w:r>
      <w:hyperlink r:id="rId14" w:history="1">
        <w:r w:rsidRPr="00E45ECA">
          <w:rPr>
            <w:rStyle w:val="Hyperlink"/>
          </w:rPr>
          <w:t>RFC 4733</w:t>
        </w:r>
      </w:hyperlink>
      <w:r>
        <w:t>, December 2006.</w:t>
      </w:r>
    </w:p>
    <w:p w:rsidR="000A74A6" w:rsidRDefault="000A74A6" w:rsidP="000A74A6">
      <w:pPr>
        <w:pStyle w:val="Heading3"/>
      </w:pPr>
      <w:bookmarkStart w:id="6" w:name="_Toc222470788"/>
      <w:bookmarkStart w:id="7" w:name="_Toc226465848"/>
      <w:r>
        <w:t>NG9-1-1 Specific RFCs/Standards</w:t>
      </w:r>
      <w:bookmarkEnd w:id="6"/>
      <w:bookmarkEnd w:id="7"/>
    </w:p>
    <w:p w:rsidR="000A74A6" w:rsidRDefault="000A74A6" w:rsidP="000A74A6">
      <w:pPr>
        <w:pStyle w:val="ListParagraph"/>
        <w:numPr>
          <w:ilvl w:val="0"/>
          <w:numId w:val="47"/>
        </w:numPr>
      </w:pPr>
      <w:r w:rsidRPr="00654340">
        <w:t>Additional Data Related to an Emergency Call</w:t>
      </w:r>
      <w:r>
        <w:t xml:space="preserve">, IETF, </w:t>
      </w:r>
      <w:hyperlink r:id="rId15" w:history="1">
        <w:r w:rsidRPr="001F770A">
          <w:rPr>
            <w:rStyle w:val="Hyperlink"/>
          </w:rPr>
          <w:t>RFC 7852</w:t>
        </w:r>
      </w:hyperlink>
      <w:r>
        <w:t>, July 2016.</w:t>
      </w:r>
    </w:p>
    <w:p w:rsidR="000A74A6" w:rsidRDefault="000A74A6" w:rsidP="000A74A6">
      <w:pPr>
        <w:pStyle w:val="ListParagraph"/>
        <w:numPr>
          <w:ilvl w:val="0"/>
          <w:numId w:val="47"/>
        </w:numPr>
      </w:pPr>
      <w:r w:rsidRPr="00654340">
        <w:t>Framework for Emergency Calling Using Internet Multimedia</w:t>
      </w:r>
      <w:r>
        <w:t xml:space="preserve">, IETF, </w:t>
      </w:r>
      <w:hyperlink r:id="rId16" w:history="1">
        <w:r w:rsidRPr="001F770A">
          <w:rPr>
            <w:rStyle w:val="Hyperlink"/>
          </w:rPr>
          <w:t>RFC 6443</w:t>
        </w:r>
      </w:hyperlink>
      <w:r>
        <w:t>, December 2011.</w:t>
      </w:r>
    </w:p>
    <w:p w:rsidR="000A74A6" w:rsidRDefault="000A74A6" w:rsidP="000A74A6">
      <w:pPr>
        <w:pStyle w:val="ListParagraph"/>
        <w:numPr>
          <w:ilvl w:val="0"/>
          <w:numId w:val="47"/>
        </w:numPr>
      </w:pPr>
      <w:r>
        <w:t xml:space="preserve">Best Current Practice for Communications Services in Support of Emergency Calling, IETF, </w:t>
      </w:r>
      <w:hyperlink r:id="rId17" w:history="1">
        <w:r w:rsidRPr="001F770A">
          <w:rPr>
            <w:rStyle w:val="Hyperlink"/>
          </w:rPr>
          <w:t>RFC 6881</w:t>
        </w:r>
      </w:hyperlink>
      <w:r>
        <w:t>, March 2013.</w:t>
      </w:r>
    </w:p>
    <w:p w:rsidR="000A74A6" w:rsidRDefault="000A74A6" w:rsidP="000A74A6">
      <w:pPr>
        <w:pStyle w:val="ListParagraph"/>
        <w:numPr>
          <w:ilvl w:val="0"/>
          <w:numId w:val="47"/>
        </w:numPr>
      </w:pPr>
      <w:r w:rsidRPr="00654340">
        <w:t>Location Conveyance for the Session Initiation Protocol</w:t>
      </w:r>
      <w:r>
        <w:t xml:space="preserve">, IETF, </w:t>
      </w:r>
      <w:hyperlink r:id="rId18" w:history="1">
        <w:r w:rsidRPr="001F770A">
          <w:rPr>
            <w:rStyle w:val="Hyperlink"/>
          </w:rPr>
          <w:t>RFC 6442</w:t>
        </w:r>
      </w:hyperlink>
      <w:r>
        <w:t>, December 2011.</w:t>
      </w:r>
    </w:p>
    <w:p w:rsidR="000A74A6" w:rsidRDefault="000A74A6" w:rsidP="000A74A6">
      <w:pPr>
        <w:pStyle w:val="ListParagraph"/>
        <w:numPr>
          <w:ilvl w:val="0"/>
          <w:numId w:val="47"/>
        </w:numPr>
      </w:pPr>
      <w:r w:rsidRPr="00654340">
        <w:t>Next-Generation Pan-European eCall</w:t>
      </w:r>
      <w:r>
        <w:t xml:space="preserve">, IETF, </w:t>
      </w:r>
      <w:hyperlink r:id="rId19" w:history="1">
        <w:r w:rsidRPr="001F770A">
          <w:rPr>
            <w:rStyle w:val="Hyperlink"/>
          </w:rPr>
          <w:t>RFC 8147</w:t>
        </w:r>
      </w:hyperlink>
      <w:r>
        <w:t>, May 2017.</w:t>
      </w:r>
    </w:p>
    <w:p w:rsidR="000A74A6" w:rsidRDefault="000A74A6" w:rsidP="000A74A6">
      <w:pPr>
        <w:pStyle w:val="ListParagraph"/>
        <w:numPr>
          <w:ilvl w:val="0"/>
          <w:numId w:val="47"/>
        </w:numPr>
      </w:pPr>
      <w:r w:rsidRPr="00654340">
        <w:t>Next-Generation Vehicle-Initiated Emergency Calls</w:t>
      </w:r>
      <w:r>
        <w:t xml:space="preserve">, IETF, </w:t>
      </w:r>
      <w:hyperlink r:id="rId20" w:history="1">
        <w:r w:rsidRPr="001F770A">
          <w:rPr>
            <w:rStyle w:val="Hyperlink"/>
          </w:rPr>
          <w:t>RFC 8148</w:t>
        </w:r>
      </w:hyperlink>
      <w:r>
        <w:t>, May 2017.</w:t>
      </w:r>
    </w:p>
    <w:p w:rsidR="000A74A6" w:rsidRDefault="000A74A6" w:rsidP="000A74A6">
      <w:pPr>
        <w:pStyle w:val="ListParagraph"/>
        <w:numPr>
          <w:ilvl w:val="0"/>
          <w:numId w:val="47"/>
        </w:numPr>
      </w:pPr>
      <w:r>
        <w:t xml:space="preserve">Advanced Automatic Collision Notification (AACN) Vehicle Emergency Data Set (VEDS), NENA/APCO, </w:t>
      </w:r>
      <w:hyperlink r:id="rId21" w:history="1">
        <w:r w:rsidRPr="00B707C4">
          <w:rPr>
            <w:rStyle w:val="Hyperlink"/>
          </w:rPr>
          <w:t>APCO/NENA Candidate ANS 2.102.1.2022</w:t>
        </w:r>
      </w:hyperlink>
      <w:r>
        <w:t>.</w:t>
      </w:r>
    </w:p>
    <w:p w:rsidR="000A74A6" w:rsidRDefault="000E4A32" w:rsidP="000A74A6">
      <w:pPr>
        <w:pStyle w:val="ListParagraph"/>
        <w:numPr>
          <w:ilvl w:val="0"/>
          <w:numId w:val="47"/>
        </w:numPr>
      </w:pPr>
      <w:hyperlink r:id="rId22" w:history="1">
        <w:r w:rsidR="000A74A6" w:rsidRPr="00B707C4">
          <w:rPr>
            <w:rStyle w:val="Hyperlink"/>
          </w:rPr>
          <w:t>Common Alerting Protocol Version 1.2</w:t>
        </w:r>
      </w:hyperlink>
      <w:r w:rsidR="000A74A6">
        <w:t>, OASIS, July 2010.</w:t>
      </w:r>
    </w:p>
    <w:p w:rsidR="000A74A6" w:rsidRDefault="000A74A6" w:rsidP="000A74A6">
      <w:pPr>
        <w:pStyle w:val="ListParagraph"/>
        <w:numPr>
          <w:ilvl w:val="0"/>
          <w:numId w:val="47"/>
        </w:numPr>
      </w:pPr>
      <w:r w:rsidRPr="009553D3">
        <w:t>HTTP-Enabled Location Delivery (HELD)</w:t>
      </w:r>
      <w:r>
        <w:t xml:space="preserve">, IETF, </w:t>
      </w:r>
      <w:hyperlink r:id="rId23" w:history="1">
        <w:r w:rsidRPr="001F770A">
          <w:rPr>
            <w:rStyle w:val="Hyperlink"/>
          </w:rPr>
          <w:t>RFC 5985</w:t>
        </w:r>
      </w:hyperlink>
      <w:r>
        <w:t>, September 2010.</w:t>
      </w:r>
    </w:p>
    <w:p w:rsidR="000A74A6" w:rsidRDefault="000A74A6" w:rsidP="000A74A6">
      <w:pPr>
        <w:pStyle w:val="ListParagraph"/>
        <w:numPr>
          <w:ilvl w:val="0"/>
          <w:numId w:val="47"/>
        </w:numPr>
      </w:pPr>
      <w:r w:rsidRPr="009553D3">
        <w:t>Use of Device Identity in HTTP-Enabled Location Delivery (HELD)</w:t>
      </w:r>
      <w:r>
        <w:t xml:space="preserve">, IETF, </w:t>
      </w:r>
      <w:hyperlink r:id="rId24" w:history="1">
        <w:r w:rsidRPr="001F770A">
          <w:rPr>
            <w:rStyle w:val="Hyperlink"/>
          </w:rPr>
          <w:t>RFC 6155</w:t>
        </w:r>
      </w:hyperlink>
      <w:r>
        <w:t>, March 2011.</w:t>
      </w:r>
    </w:p>
    <w:p w:rsidR="000A74A6" w:rsidRDefault="000A74A6" w:rsidP="000A74A6">
      <w:pPr>
        <w:pStyle w:val="Heading3"/>
      </w:pPr>
      <w:bookmarkStart w:id="8" w:name="_Toc222470789"/>
      <w:bookmarkStart w:id="9" w:name="_Toc226465849"/>
      <w:r>
        <w:t>Security Related RFCs</w:t>
      </w:r>
      <w:bookmarkEnd w:id="8"/>
      <w:bookmarkEnd w:id="9"/>
    </w:p>
    <w:p w:rsidR="000A74A6" w:rsidRDefault="000A74A6" w:rsidP="000A74A6">
      <w:pPr>
        <w:pStyle w:val="ListParagraph"/>
        <w:numPr>
          <w:ilvl w:val="0"/>
          <w:numId w:val="47"/>
        </w:numPr>
      </w:pPr>
      <w:r w:rsidRPr="006D47E8">
        <w:t>The Secure Real-time Transport Protocol (SRTP)</w:t>
      </w:r>
      <w:r>
        <w:t xml:space="preserve">, IETF, </w:t>
      </w:r>
      <w:hyperlink r:id="rId25" w:history="1">
        <w:r w:rsidRPr="00B2005D">
          <w:rPr>
            <w:rStyle w:val="Hyperlink"/>
          </w:rPr>
          <w:t>RFC 3711</w:t>
        </w:r>
      </w:hyperlink>
      <w:r>
        <w:t>, March 2004.</w:t>
      </w:r>
    </w:p>
    <w:p w:rsidR="000A74A6" w:rsidRDefault="000A74A6" w:rsidP="000A74A6">
      <w:pPr>
        <w:pStyle w:val="ListParagraph"/>
        <w:numPr>
          <w:ilvl w:val="0"/>
          <w:numId w:val="47"/>
        </w:numPr>
      </w:pPr>
      <w:r>
        <w:t xml:space="preserve">Session Description Protocol (SDP) Security Descriptions for Media Streams, IETF, </w:t>
      </w:r>
      <w:hyperlink r:id="rId26" w:history="1">
        <w:r w:rsidRPr="00B2005D">
          <w:rPr>
            <w:rStyle w:val="Hyperlink"/>
          </w:rPr>
          <w:t>RFC 4568</w:t>
        </w:r>
      </w:hyperlink>
      <w:r>
        <w:t>, July 2006.</w:t>
      </w:r>
    </w:p>
    <w:p w:rsidR="000A74A6" w:rsidRDefault="000A74A6" w:rsidP="000A74A6">
      <w:pPr>
        <w:pStyle w:val="ListParagraph"/>
        <w:numPr>
          <w:ilvl w:val="0"/>
          <w:numId w:val="47"/>
        </w:numPr>
      </w:pPr>
      <w:r w:rsidRPr="009165A7">
        <w:t>The Use of AES-192 and AES-256 in Secure RTP</w:t>
      </w:r>
      <w:r>
        <w:t xml:space="preserve">, IETF, </w:t>
      </w:r>
      <w:hyperlink r:id="rId27" w:history="1">
        <w:r w:rsidRPr="009165A7">
          <w:rPr>
            <w:rStyle w:val="Hyperlink"/>
          </w:rPr>
          <w:t>RFC 6188</w:t>
        </w:r>
      </w:hyperlink>
      <w:r>
        <w:t>, March 2011.</w:t>
      </w:r>
    </w:p>
    <w:p w:rsidR="000A74A6" w:rsidRDefault="000A74A6" w:rsidP="000A74A6">
      <w:pPr>
        <w:pStyle w:val="ListParagraph"/>
        <w:numPr>
          <w:ilvl w:val="0"/>
          <w:numId w:val="47"/>
        </w:numPr>
      </w:pPr>
      <w:r>
        <w:lastRenderedPageBreak/>
        <w:t xml:space="preserve">Framework for Establishing a Secure Real-time Transport Protocol (SRTP) Security Context Using Datagram Transport Layer Security (DTLS), IETF, </w:t>
      </w:r>
      <w:hyperlink r:id="rId28" w:history="1">
        <w:r w:rsidRPr="00E07471">
          <w:rPr>
            <w:rStyle w:val="Hyperlink"/>
          </w:rPr>
          <w:t>RFC 5763</w:t>
        </w:r>
      </w:hyperlink>
      <w:r>
        <w:t>, May 2010.</w:t>
      </w:r>
    </w:p>
    <w:p w:rsidR="000A74A6" w:rsidRDefault="000A74A6" w:rsidP="000A74A6">
      <w:pPr>
        <w:pStyle w:val="ListParagraph"/>
        <w:numPr>
          <w:ilvl w:val="0"/>
          <w:numId w:val="47"/>
        </w:numPr>
      </w:pPr>
      <w:r>
        <w:t xml:space="preserve">Datagram Transport Layer Security (DTLS) Extension to Establish Keys for the Secure Real-time Transport Protocol (SRTP), IETF, </w:t>
      </w:r>
      <w:hyperlink r:id="rId29" w:history="1">
        <w:r w:rsidRPr="00E07471">
          <w:rPr>
            <w:rStyle w:val="Hyperlink"/>
          </w:rPr>
          <w:t>RFC 5764</w:t>
        </w:r>
      </w:hyperlink>
      <w:r>
        <w:t>, May 2010.</w:t>
      </w:r>
    </w:p>
    <w:p w:rsidR="000A74A6" w:rsidRDefault="000A74A6" w:rsidP="000A74A6">
      <w:pPr>
        <w:pStyle w:val="Heading3"/>
      </w:pPr>
      <w:bookmarkStart w:id="10" w:name="_Toc222470790"/>
      <w:bookmarkStart w:id="11" w:name="_Toc226465850"/>
      <w:r>
        <w:t>MSRP RFCs</w:t>
      </w:r>
      <w:bookmarkEnd w:id="10"/>
      <w:bookmarkEnd w:id="11"/>
    </w:p>
    <w:p w:rsidR="000A74A6" w:rsidRDefault="000A74A6" w:rsidP="000A74A6">
      <w:pPr>
        <w:pStyle w:val="ListParagraph"/>
        <w:numPr>
          <w:ilvl w:val="0"/>
          <w:numId w:val="47"/>
        </w:numPr>
      </w:pPr>
      <w:r w:rsidRPr="004657E7">
        <w:t>The Message Session Relay Protocol (MSRP)</w:t>
      </w:r>
      <w:r>
        <w:t xml:space="preserve">, IETF, </w:t>
      </w:r>
      <w:hyperlink r:id="rId30" w:history="1">
        <w:r w:rsidRPr="006D7E53">
          <w:rPr>
            <w:rStyle w:val="Hyperlink"/>
          </w:rPr>
          <w:t>RFC 4975</w:t>
        </w:r>
      </w:hyperlink>
      <w:r>
        <w:t>, September 2007.</w:t>
      </w:r>
    </w:p>
    <w:p w:rsidR="000A74A6" w:rsidRDefault="000A74A6" w:rsidP="000A74A6">
      <w:pPr>
        <w:pStyle w:val="ListParagraph"/>
        <w:numPr>
          <w:ilvl w:val="0"/>
          <w:numId w:val="47"/>
        </w:numPr>
      </w:pPr>
      <w:r w:rsidRPr="00741BF7">
        <w:t>Common Profile for Instant Messaging (CPIM)</w:t>
      </w:r>
      <w:r>
        <w:t xml:space="preserve">, IETF, </w:t>
      </w:r>
      <w:hyperlink r:id="rId31" w:history="1">
        <w:r w:rsidRPr="006D7E53">
          <w:rPr>
            <w:rStyle w:val="Hyperlink"/>
          </w:rPr>
          <w:t>RFC 3860</w:t>
        </w:r>
      </w:hyperlink>
      <w:r>
        <w:t>, August 2004.</w:t>
      </w:r>
    </w:p>
    <w:p w:rsidR="000A74A6" w:rsidRDefault="000A74A6" w:rsidP="000A74A6">
      <w:pPr>
        <w:pStyle w:val="ListParagraph"/>
        <w:numPr>
          <w:ilvl w:val="0"/>
          <w:numId w:val="47"/>
        </w:numPr>
      </w:pPr>
      <w:r w:rsidRPr="00652F4D">
        <w:t>TCP-Based Media Transport in the Session Description Protocol (SDP)</w:t>
      </w:r>
      <w:r>
        <w:t xml:space="preserve">, IETF, </w:t>
      </w:r>
      <w:hyperlink r:id="rId32" w:history="1">
        <w:r w:rsidRPr="00652F4D">
          <w:rPr>
            <w:rStyle w:val="Hyperlink"/>
          </w:rPr>
          <w:t>RFC 4145</w:t>
        </w:r>
      </w:hyperlink>
      <w:r>
        <w:t>, September 2005.</w:t>
      </w:r>
    </w:p>
    <w:p w:rsidR="000A74A6" w:rsidRDefault="000A74A6" w:rsidP="000A74A6">
      <w:pPr>
        <w:pStyle w:val="ListParagraph"/>
        <w:numPr>
          <w:ilvl w:val="0"/>
          <w:numId w:val="47"/>
        </w:numPr>
      </w:pPr>
      <w:r>
        <w:t xml:space="preserve">An Alternative Connection Model for the Message Session Relay Protocol (MSRP), IETF, </w:t>
      </w:r>
      <w:hyperlink r:id="rId33" w:history="1">
        <w:r w:rsidRPr="00630F4B">
          <w:rPr>
            <w:rStyle w:val="Hyperlink"/>
          </w:rPr>
          <w:t>RFC 6135</w:t>
        </w:r>
      </w:hyperlink>
      <w:r>
        <w:t>, February 2011.</w:t>
      </w:r>
    </w:p>
    <w:p w:rsidR="000A74A6" w:rsidRDefault="000A74A6" w:rsidP="000A74A6">
      <w:pPr>
        <w:pStyle w:val="Heading3"/>
      </w:pPr>
      <w:bookmarkStart w:id="12" w:name="_Toc222470791"/>
      <w:bookmarkStart w:id="13" w:name="_Toc226465851"/>
      <w:r>
        <w:t>RTT RFCs</w:t>
      </w:r>
      <w:bookmarkEnd w:id="12"/>
      <w:bookmarkEnd w:id="13"/>
    </w:p>
    <w:p w:rsidR="000A74A6" w:rsidRDefault="000A74A6" w:rsidP="000A74A6">
      <w:pPr>
        <w:pStyle w:val="ListParagraph"/>
        <w:numPr>
          <w:ilvl w:val="0"/>
          <w:numId w:val="47"/>
        </w:numPr>
      </w:pPr>
      <w:r w:rsidRPr="008366AD">
        <w:t>RTP Payload for Text Conversation</w:t>
      </w:r>
      <w:r>
        <w:t xml:space="preserve">, IETF, </w:t>
      </w:r>
      <w:hyperlink r:id="rId34" w:history="1">
        <w:r w:rsidRPr="00B2005D">
          <w:rPr>
            <w:rStyle w:val="Hyperlink"/>
          </w:rPr>
          <w:t>RFC 4103</w:t>
        </w:r>
      </w:hyperlink>
      <w:r>
        <w:t>, June 2005.</w:t>
      </w:r>
    </w:p>
    <w:p w:rsidR="00957063" w:rsidRDefault="00957063" w:rsidP="003149B8"/>
    <w:p w:rsidR="000A74A6" w:rsidRDefault="000A74A6">
      <w:r>
        <w:br w:type="page"/>
      </w:r>
    </w:p>
    <w:p w:rsidR="00957063" w:rsidRDefault="00957063" w:rsidP="003149B8"/>
    <w:p w:rsidR="00957063" w:rsidRDefault="00957063" w:rsidP="00700CBD">
      <w:pPr>
        <w:pStyle w:val="Heading1"/>
      </w:pPr>
      <w:bookmarkStart w:id="14" w:name="_Toc226465852"/>
      <w:r>
        <w:t>General Requirements</w:t>
      </w:r>
      <w:bookmarkEnd w:id="14"/>
    </w:p>
    <w:p w:rsidR="00957063" w:rsidRDefault="00FF0027" w:rsidP="003149B8">
      <w:r>
        <w:t>This application shall be capable of delivering a single call at a time to a functional element under test.</w:t>
      </w:r>
    </w:p>
    <w:p w:rsidR="00FF0027" w:rsidRDefault="00FF0027" w:rsidP="003149B8">
      <w:r>
        <w:t>Outgoing calls shall delivered over an IP network using the SIP protocol.</w:t>
      </w:r>
    </w:p>
    <w:p w:rsidR="00957063" w:rsidRDefault="00957063" w:rsidP="00957063">
      <w:pPr>
        <w:pStyle w:val="Heading2"/>
      </w:pPr>
      <w:bookmarkStart w:id="15" w:name="_Toc226465853"/>
      <w:r>
        <w:t>Basic Functional Requirements</w:t>
      </w:r>
      <w:bookmarkEnd w:id="15"/>
    </w:p>
    <w:p w:rsidR="00C1255C" w:rsidRDefault="007A6631" w:rsidP="00C1255C">
      <w:pPr>
        <w:pStyle w:val="Heading3"/>
      </w:pPr>
      <w:bookmarkStart w:id="16" w:name="_Toc226465854"/>
      <w:r>
        <w:t xml:space="preserve">User </w:t>
      </w:r>
      <w:r w:rsidR="00C1255C">
        <w:t>Call Controls</w:t>
      </w:r>
      <w:bookmarkEnd w:id="16"/>
    </w:p>
    <w:p w:rsidR="00C1255C" w:rsidRDefault="00C1255C" w:rsidP="003149B8">
      <w:r>
        <w:t>The application shall provide the following call control functions.</w:t>
      </w:r>
    </w:p>
    <w:p w:rsidR="00C1255C" w:rsidRDefault="00C1255C" w:rsidP="00C1255C">
      <w:pPr>
        <w:pStyle w:val="ListParagraph"/>
        <w:numPr>
          <w:ilvl w:val="0"/>
          <w:numId w:val="30"/>
        </w:numPr>
      </w:pPr>
      <w:r>
        <w:t>Initiate a new call</w:t>
      </w:r>
    </w:p>
    <w:p w:rsidR="00C1255C" w:rsidRDefault="00C1255C" w:rsidP="00C1255C">
      <w:pPr>
        <w:pStyle w:val="ListParagraph"/>
        <w:numPr>
          <w:ilvl w:val="0"/>
          <w:numId w:val="30"/>
        </w:numPr>
      </w:pPr>
      <w:r>
        <w:t>Terminate a call</w:t>
      </w:r>
    </w:p>
    <w:p w:rsidR="00C1255C" w:rsidRDefault="00C1255C" w:rsidP="00C1255C">
      <w:pPr>
        <w:pStyle w:val="ListParagraph"/>
        <w:numPr>
          <w:ilvl w:val="0"/>
          <w:numId w:val="30"/>
        </w:numPr>
      </w:pPr>
      <w:r>
        <w:t>Cancel a call request before it is answered</w:t>
      </w:r>
    </w:p>
    <w:p w:rsidR="00C1255C" w:rsidRDefault="00322E64" w:rsidP="00322E64">
      <w:pPr>
        <w:pStyle w:val="Heading3"/>
      </w:pPr>
      <w:bookmarkStart w:id="17" w:name="_Toc226465855"/>
      <w:r>
        <w:t>Multi-Media Call Support</w:t>
      </w:r>
      <w:bookmarkEnd w:id="17"/>
    </w:p>
    <w:p w:rsidR="00322E64" w:rsidRPr="00F55CD3" w:rsidRDefault="00322E64" w:rsidP="00322E64">
      <w:r>
        <w:t>The application shall support the following media types.</w:t>
      </w:r>
    </w:p>
    <w:p w:rsidR="00322E64" w:rsidRDefault="00322E64" w:rsidP="00322E64">
      <w:pPr>
        <w:pStyle w:val="ListParagraph"/>
        <w:numPr>
          <w:ilvl w:val="0"/>
          <w:numId w:val="31"/>
        </w:numPr>
      </w:pPr>
      <w:r>
        <w:t>Audio</w:t>
      </w:r>
    </w:p>
    <w:p w:rsidR="00322E64" w:rsidRDefault="00322E64" w:rsidP="00322E64">
      <w:pPr>
        <w:pStyle w:val="ListParagraph"/>
        <w:numPr>
          <w:ilvl w:val="0"/>
          <w:numId w:val="31"/>
        </w:numPr>
      </w:pPr>
      <w:r>
        <w:t>Video</w:t>
      </w:r>
    </w:p>
    <w:p w:rsidR="00322E64" w:rsidRDefault="00322E64" w:rsidP="00322E64">
      <w:pPr>
        <w:pStyle w:val="ListParagraph"/>
        <w:numPr>
          <w:ilvl w:val="0"/>
          <w:numId w:val="31"/>
        </w:numPr>
      </w:pPr>
      <w:r>
        <w:t>Real Time Text (RTT)</w:t>
      </w:r>
    </w:p>
    <w:p w:rsidR="00322E64" w:rsidRDefault="00322E64" w:rsidP="00322E64">
      <w:pPr>
        <w:pStyle w:val="ListParagraph"/>
        <w:numPr>
          <w:ilvl w:val="0"/>
          <w:numId w:val="31"/>
        </w:numPr>
      </w:pPr>
      <w:r>
        <w:t>Message Session Relay Protocol (MSRP)</w:t>
      </w:r>
    </w:p>
    <w:p w:rsidR="00322E64" w:rsidRDefault="00322E64" w:rsidP="003149B8">
      <w:r>
        <w:t>The user shall have the capability of selecting what media type</w:t>
      </w:r>
      <w:r w:rsidR="00576DA5">
        <w:t>s</w:t>
      </w:r>
      <w:r>
        <w:t xml:space="preserve"> to offer when it initiates a call.</w:t>
      </w:r>
    </w:p>
    <w:p w:rsidR="00322E64" w:rsidRDefault="00322E64" w:rsidP="003149B8">
      <w:r>
        <w:t>The user shall have the ability to add a new media type to an established call.</w:t>
      </w:r>
    </w:p>
    <w:p w:rsidR="00FF0027" w:rsidRDefault="00FF0027" w:rsidP="003149B8">
      <w:r>
        <w:t>The application shall be capable of accepting a re-INVITE request from the called party to add a new media type to an established call.</w:t>
      </w:r>
    </w:p>
    <w:p w:rsidR="00322E64" w:rsidRDefault="00576DA5" w:rsidP="00576DA5">
      <w:pPr>
        <w:pStyle w:val="Heading4"/>
      </w:pPr>
      <w:bookmarkStart w:id="18" w:name="_Toc226465856"/>
      <w:r>
        <w:t>Audio Codec Support</w:t>
      </w:r>
      <w:bookmarkEnd w:id="18"/>
    </w:p>
    <w:p w:rsidR="00576DA5" w:rsidRDefault="00576DA5" w:rsidP="003149B8">
      <w:r>
        <w:t>The application shall provide support for the following audio codecs.</w:t>
      </w:r>
    </w:p>
    <w:p w:rsidR="00576DA5" w:rsidRDefault="00576DA5" w:rsidP="005A3640">
      <w:pPr>
        <w:pStyle w:val="ListParagraph"/>
        <w:numPr>
          <w:ilvl w:val="0"/>
          <w:numId w:val="32"/>
        </w:numPr>
      </w:pPr>
      <w:r>
        <w:t>G.711 Mu-Law</w:t>
      </w:r>
    </w:p>
    <w:p w:rsidR="00576DA5" w:rsidRDefault="00576DA5" w:rsidP="005A3640">
      <w:pPr>
        <w:pStyle w:val="ListParagraph"/>
        <w:numPr>
          <w:ilvl w:val="0"/>
          <w:numId w:val="32"/>
        </w:numPr>
      </w:pPr>
      <w:r>
        <w:t>G.711 A-Law</w:t>
      </w:r>
    </w:p>
    <w:p w:rsidR="00576DA5" w:rsidRDefault="005A3640" w:rsidP="005A3640">
      <w:pPr>
        <w:pStyle w:val="ListParagraph"/>
        <w:numPr>
          <w:ilvl w:val="0"/>
          <w:numId w:val="32"/>
        </w:numPr>
      </w:pPr>
      <w:r>
        <w:t>G.722</w:t>
      </w:r>
    </w:p>
    <w:p w:rsidR="005A3640" w:rsidRDefault="005A3640" w:rsidP="005A3640">
      <w:pPr>
        <w:pStyle w:val="ListParagraph"/>
        <w:numPr>
          <w:ilvl w:val="0"/>
          <w:numId w:val="32"/>
        </w:numPr>
      </w:pPr>
      <w:r>
        <w:t>G.729</w:t>
      </w:r>
    </w:p>
    <w:p w:rsidR="005A3640" w:rsidRDefault="005A3640" w:rsidP="005A3640">
      <w:pPr>
        <w:pStyle w:val="ListParagraph"/>
        <w:numPr>
          <w:ilvl w:val="0"/>
          <w:numId w:val="32"/>
        </w:numPr>
      </w:pPr>
      <w:r>
        <w:t>AMR-WB</w:t>
      </w:r>
    </w:p>
    <w:p w:rsidR="005B3DA1" w:rsidRDefault="005B3DA1" w:rsidP="005B3DA1">
      <w:r>
        <w:t>The user shall be able to select which audio codecs to offer for an outgoing call.</w:t>
      </w:r>
    </w:p>
    <w:p w:rsidR="005B3DA1" w:rsidRDefault="005B3DA1" w:rsidP="005B3DA1">
      <w:r>
        <w:t>The user shall be able to specify the order that the audio codecs are offered.</w:t>
      </w:r>
    </w:p>
    <w:p w:rsidR="00576DA5" w:rsidRDefault="005A3640" w:rsidP="005A3640">
      <w:pPr>
        <w:pStyle w:val="Heading4"/>
      </w:pPr>
      <w:bookmarkStart w:id="19" w:name="_Toc226465857"/>
      <w:r>
        <w:t>Video Codec Support</w:t>
      </w:r>
      <w:bookmarkEnd w:id="19"/>
    </w:p>
    <w:p w:rsidR="005A3640" w:rsidRDefault="005A3640" w:rsidP="005A3640">
      <w:r>
        <w:t>The application shall support the following video codecs.</w:t>
      </w:r>
    </w:p>
    <w:p w:rsidR="005A3640" w:rsidRDefault="005A3640" w:rsidP="005A3640">
      <w:pPr>
        <w:pStyle w:val="ListParagraph"/>
        <w:numPr>
          <w:ilvl w:val="0"/>
          <w:numId w:val="33"/>
        </w:numPr>
      </w:pPr>
      <w:r>
        <w:t>H.264</w:t>
      </w:r>
    </w:p>
    <w:p w:rsidR="005A3640" w:rsidRDefault="005A3640" w:rsidP="005A3640">
      <w:pPr>
        <w:pStyle w:val="ListParagraph"/>
        <w:numPr>
          <w:ilvl w:val="0"/>
          <w:numId w:val="33"/>
        </w:numPr>
      </w:pPr>
      <w:r>
        <w:t>VP8</w:t>
      </w:r>
    </w:p>
    <w:p w:rsidR="005B3DA1" w:rsidRDefault="005B3DA1" w:rsidP="005B3DA1">
      <w:r>
        <w:t>The user shall be able to select which video codecs to offer for an outgoing call.</w:t>
      </w:r>
    </w:p>
    <w:p w:rsidR="005A3640" w:rsidRDefault="005B3DA1" w:rsidP="005B3DA1">
      <w:r>
        <w:lastRenderedPageBreak/>
        <w:t>The user shall be able to specify the order that the video codecs are offered.</w:t>
      </w:r>
    </w:p>
    <w:p w:rsidR="004D1525" w:rsidRDefault="004D1525" w:rsidP="004D1525">
      <w:pPr>
        <w:pStyle w:val="Heading2"/>
      </w:pPr>
      <w:bookmarkStart w:id="20" w:name="_Toc226465858"/>
      <w:r>
        <w:t xml:space="preserve">Location </w:t>
      </w:r>
      <w:r w:rsidR="00C663D5">
        <w:t xml:space="preserve">and Additional </w:t>
      </w:r>
      <w:r>
        <w:t>Data Support</w:t>
      </w:r>
      <w:bookmarkEnd w:id="20"/>
    </w:p>
    <w:p w:rsidR="00390570" w:rsidRDefault="00C663D5" w:rsidP="00390570">
      <w:r>
        <w:t xml:space="preserve">The application shall be capable of generating call requests that provide call location and NG9-1-1 additional data. </w:t>
      </w:r>
      <w:r w:rsidR="00390570">
        <w:t>The application shall allow the user to create a database of information that can be sent with a call. The database shall allow the user to associate location data and NG9-1-1 additional data with the caller ID of a call.</w:t>
      </w:r>
    </w:p>
    <w:p w:rsidR="00871F68" w:rsidRDefault="008F7B76" w:rsidP="00390570">
      <w:r>
        <w:t xml:space="preserve">The application shall provide a default database of </w:t>
      </w:r>
      <w:r w:rsidR="00871F68">
        <w:t>location and additional data. The default database shall provide a general framework so that users can add or modify it.</w:t>
      </w:r>
    </w:p>
    <w:p w:rsidR="008F7B76" w:rsidRDefault="00871F68" w:rsidP="00390570">
      <w:r>
        <w:t>Each individual Windows user shall be able to modify the default database or add new call related data to it. A user’s database shall be located in the application data directory for the user. For example, it the user’s Windows user name is John, the additional data and location database shall be:</w:t>
      </w:r>
    </w:p>
    <w:p w:rsidR="00871F68" w:rsidRDefault="00871F68" w:rsidP="00871F68">
      <w:pPr>
        <w:ind w:left="720"/>
      </w:pPr>
      <w:r>
        <w:t>C:\Users\John\AppData\Local\OspSimulator\AdditionalData.</w:t>
      </w:r>
    </w:p>
    <w:p w:rsidR="00871F68" w:rsidRDefault="00871F68" w:rsidP="00390570">
      <w:r>
        <w:t xml:space="preserve">If the AdditionalData directory for a current Windows user does not exist when the OspSimulator </w:t>
      </w:r>
      <w:r w:rsidR="00EA6ED5">
        <w:t xml:space="preserve">application </w:t>
      </w:r>
      <w:r>
        <w:t>starts up, the application shall copy the default database to the AdditionalData directory for that user. The user can then modify the data under the user specific AdditionalData directory.</w:t>
      </w:r>
    </w:p>
    <w:p w:rsidR="00871F68" w:rsidRDefault="00871F68" w:rsidP="00390570">
      <w:r>
        <w:t xml:space="preserve">The AdditionalData directory shall contain subdirectories. </w:t>
      </w:r>
      <w:r w:rsidR="000E4A32">
        <w:t>The name of e</w:t>
      </w:r>
      <w:r>
        <w:t xml:space="preserve">ach subdirectory shall be a 10-digit telephone number that identifies the simulated call’s calling party number. Each subdirectory shall contain one or more </w:t>
      </w:r>
      <w:bookmarkStart w:id="21" w:name="_GoBack"/>
      <w:bookmarkEnd w:id="21"/>
      <w:r>
        <w:t>XML file</w:t>
      </w:r>
      <w:r w:rsidR="00EA6ED5">
        <w:t>s</w:t>
      </w:r>
      <w:r>
        <w:t xml:space="preserve"> that contain location </w:t>
      </w:r>
      <w:r w:rsidR="00B5157F">
        <w:t>or additional data.</w:t>
      </w:r>
    </w:p>
    <w:p w:rsidR="00B5157F" w:rsidRDefault="00B5157F" w:rsidP="00390570">
      <w:r>
        <w:t>The following subsections specify the capabilities that shall be available for location and additional data.</w:t>
      </w:r>
    </w:p>
    <w:p w:rsidR="00B5157F" w:rsidRDefault="00B5157F" w:rsidP="00390570">
      <w:r>
        <w:t xml:space="preserve">Section 4 specifies the requirements for the location service </w:t>
      </w:r>
      <w:r w:rsidR="00B431AD">
        <w:t>(HELD server) that the application must support. Section 5 specifies the requirements for the additional data service that the application must support.</w:t>
      </w:r>
    </w:p>
    <w:p w:rsidR="00390570" w:rsidRDefault="00390570" w:rsidP="00390570">
      <w:pPr>
        <w:pStyle w:val="Heading3"/>
      </w:pPr>
      <w:bookmarkStart w:id="22" w:name="_Toc226465859"/>
      <w:r>
        <w:t>Location Data</w:t>
      </w:r>
      <w:bookmarkEnd w:id="22"/>
    </w:p>
    <w:p w:rsidR="00390570" w:rsidRDefault="00390570" w:rsidP="00390570">
      <w:r>
        <w:t>Call location data shall be stored as XML files using the Presence Information Data Format with Location Object (PIDF-LO) schema.</w:t>
      </w:r>
    </w:p>
    <w:p w:rsidR="00390570" w:rsidRDefault="00390570" w:rsidP="00842569">
      <w:r>
        <w:t>The user shall have the option of specifying the following methods of sending PIDF-LO data with a call.</w:t>
      </w:r>
    </w:p>
    <w:p w:rsidR="00390570" w:rsidRDefault="00390570" w:rsidP="00390570">
      <w:pPr>
        <w:pStyle w:val="ListParagraph"/>
        <w:numPr>
          <w:ilvl w:val="0"/>
          <w:numId w:val="36"/>
        </w:numPr>
      </w:pPr>
      <w:r>
        <w:t>Location by-value</w:t>
      </w:r>
    </w:p>
    <w:p w:rsidR="00390570" w:rsidRDefault="00842569" w:rsidP="00390570">
      <w:pPr>
        <w:pStyle w:val="ListParagraph"/>
        <w:numPr>
          <w:ilvl w:val="0"/>
          <w:numId w:val="36"/>
        </w:numPr>
      </w:pPr>
      <w:r>
        <w:t>HTTP Enabled Location Data (HELD, RFC 5985)</w:t>
      </w:r>
    </w:p>
    <w:p w:rsidR="00842569" w:rsidRDefault="00842569" w:rsidP="00390570">
      <w:pPr>
        <w:pStyle w:val="ListParagraph"/>
        <w:numPr>
          <w:ilvl w:val="0"/>
          <w:numId w:val="36"/>
        </w:numPr>
      </w:pPr>
      <w:r w:rsidRPr="005775A0">
        <w:t>A Presence Event Package for the Session Initiation Protocol (SIP)</w:t>
      </w:r>
      <w:r>
        <w:t xml:space="preserve"> (RFC 3856)</w:t>
      </w:r>
    </w:p>
    <w:p w:rsidR="00390570" w:rsidRDefault="00842569" w:rsidP="00390570">
      <w:r>
        <w:t>The user shall be able to specify all three methods of location delivery.</w:t>
      </w:r>
    </w:p>
    <w:p w:rsidR="00842569" w:rsidRDefault="00842569" w:rsidP="00390570">
      <w:r>
        <w:t>The user shall be able to disable all location delivery for outgoing calls.</w:t>
      </w:r>
    </w:p>
    <w:p w:rsidR="00D157EC" w:rsidRDefault="00D157EC" w:rsidP="00390570">
      <w:r>
        <w:t>For location by-reference (HELD), the user shall be able to specify the following.</w:t>
      </w:r>
    </w:p>
    <w:p w:rsidR="00D157EC" w:rsidRDefault="00D157EC" w:rsidP="00D157EC">
      <w:pPr>
        <w:pStyle w:val="ListParagraph"/>
        <w:numPr>
          <w:ilvl w:val="0"/>
          <w:numId w:val="49"/>
        </w:numPr>
      </w:pPr>
      <w:r>
        <w:t>Transport Type: HTTP or HTTPS</w:t>
      </w:r>
    </w:p>
    <w:p w:rsidR="00D157EC" w:rsidRDefault="00D157EC" w:rsidP="00D157EC">
      <w:pPr>
        <w:pStyle w:val="ListParagraph"/>
        <w:numPr>
          <w:ilvl w:val="0"/>
          <w:numId w:val="49"/>
        </w:numPr>
      </w:pPr>
      <w:r>
        <w:t>IP Network Type: IPv4 or IPv6</w:t>
      </w:r>
    </w:p>
    <w:p w:rsidR="00390570" w:rsidRPr="00390570" w:rsidRDefault="00390570" w:rsidP="00390570">
      <w:pPr>
        <w:pStyle w:val="Heading3"/>
      </w:pPr>
      <w:bookmarkStart w:id="23" w:name="_Toc226465860"/>
      <w:r>
        <w:lastRenderedPageBreak/>
        <w:t>Additional Data</w:t>
      </w:r>
      <w:bookmarkEnd w:id="23"/>
    </w:p>
    <w:p w:rsidR="00C663D5" w:rsidRDefault="00B20422" w:rsidP="00C663D5">
      <w:r>
        <w:t>The application shall support the following types of NG9-1-1 additional data.</w:t>
      </w:r>
    </w:p>
    <w:p w:rsidR="00B20422" w:rsidRDefault="00B20422" w:rsidP="00B20422">
      <w:pPr>
        <w:pStyle w:val="ListParagraph"/>
        <w:numPr>
          <w:ilvl w:val="0"/>
          <w:numId w:val="37"/>
        </w:numPr>
      </w:pPr>
      <w:r>
        <w:t>Provider Information (see Section 4.1 of RFC 7852)</w:t>
      </w:r>
    </w:p>
    <w:p w:rsidR="00B20422" w:rsidRDefault="00B20422" w:rsidP="00B20422">
      <w:pPr>
        <w:pStyle w:val="ListParagraph"/>
        <w:numPr>
          <w:ilvl w:val="0"/>
          <w:numId w:val="37"/>
        </w:numPr>
      </w:pPr>
      <w:r>
        <w:t>Service Information (see Section 4.2 of RFC 7852)</w:t>
      </w:r>
    </w:p>
    <w:p w:rsidR="00B20422" w:rsidRDefault="00B20422" w:rsidP="00B20422">
      <w:pPr>
        <w:pStyle w:val="ListParagraph"/>
        <w:numPr>
          <w:ilvl w:val="0"/>
          <w:numId w:val="37"/>
        </w:numPr>
      </w:pPr>
      <w:r>
        <w:t>Device Information (see Section 4.3 of RFC 7852)</w:t>
      </w:r>
    </w:p>
    <w:p w:rsidR="00B20422" w:rsidRDefault="00B20422" w:rsidP="00B20422">
      <w:pPr>
        <w:pStyle w:val="ListParagraph"/>
        <w:numPr>
          <w:ilvl w:val="0"/>
          <w:numId w:val="37"/>
        </w:numPr>
      </w:pPr>
      <w:r>
        <w:t>Subscriber Information (see Section 4.4 of RFC 7852)</w:t>
      </w:r>
    </w:p>
    <w:p w:rsidR="00B20422" w:rsidRDefault="00B20422" w:rsidP="00B20422">
      <w:pPr>
        <w:pStyle w:val="ListParagraph"/>
        <w:numPr>
          <w:ilvl w:val="0"/>
          <w:numId w:val="37"/>
        </w:numPr>
      </w:pPr>
      <w:r>
        <w:t>Comment (see Section 4.5 of RFC 7852)</w:t>
      </w:r>
    </w:p>
    <w:p w:rsidR="00B20422" w:rsidRDefault="00B20422" w:rsidP="00B20422">
      <w:pPr>
        <w:pStyle w:val="ListParagraph"/>
        <w:numPr>
          <w:ilvl w:val="0"/>
          <w:numId w:val="37"/>
        </w:numPr>
      </w:pPr>
      <w:r>
        <w:t>Advanced Automatic Crash Notification (see RFC 8148)</w:t>
      </w:r>
    </w:p>
    <w:p w:rsidR="00B20422" w:rsidRDefault="006F1FA4" w:rsidP="00C663D5">
      <w:r>
        <w:t>The application shall support both location by-value and location by-reference. The user shall be able</w:t>
      </w:r>
      <w:r w:rsidR="002C2C93">
        <w:t xml:space="preserve"> to specify the delivery method as follows.</w:t>
      </w:r>
    </w:p>
    <w:p w:rsidR="002C2C93" w:rsidRDefault="002C2C93" w:rsidP="002C2C93">
      <w:pPr>
        <w:pStyle w:val="ListParagraph"/>
        <w:numPr>
          <w:ilvl w:val="0"/>
          <w:numId w:val="48"/>
        </w:numPr>
      </w:pPr>
      <w:r>
        <w:t>No additional data</w:t>
      </w:r>
    </w:p>
    <w:p w:rsidR="002C2C93" w:rsidRDefault="002C2C93" w:rsidP="002C2C93">
      <w:pPr>
        <w:pStyle w:val="ListParagraph"/>
        <w:numPr>
          <w:ilvl w:val="0"/>
          <w:numId w:val="48"/>
        </w:numPr>
      </w:pPr>
      <w:r>
        <w:t>By-value</w:t>
      </w:r>
    </w:p>
    <w:p w:rsidR="002C2C93" w:rsidRDefault="002C2C93" w:rsidP="002C2C93">
      <w:pPr>
        <w:pStyle w:val="ListParagraph"/>
        <w:numPr>
          <w:ilvl w:val="0"/>
          <w:numId w:val="48"/>
        </w:numPr>
      </w:pPr>
      <w:r>
        <w:t>By-reference</w:t>
      </w:r>
    </w:p>
    <w:p w:rsidR="002C2C93" w:rsidRDefault="002C2C93" w:rsidP="002C2C93">
      <w:pPr>
        <w:pStyle w:val="ListParagraph"/>
        <w:numPr>
          <w:ilvl w:val="0"/>
          <w:numId w:val="48"/>
        </w:numPr>
      </w:pPr>
      <w:r>
        <w:t>By-Value and By-Reference</w:t>
      </w:r>
    </w:p>
    <w:p w:rsidR="00D157EC" w:rsidRDefault="00D157EC" w:rsidP="00D157EC">
      <w:r>
        <w:t>For additional data by-reference, the user shall be able to specify the following.</w:t>
      </w:r>
    </w:p>
    <w:p w:rsidR="00D157EC" w:rsidRDefault="00D157EC" w:rsidP="00D157EC">
      <w:pPr>
        <w:pStyle w:val="ListParagraph"/>
        <w:numPr>
          <w:ilvl w:val="0"/>
          <w:numId w:val="50"/>
        </w:numPr>
      </w:pPr>
      <w:r>
        <w:t>Transport Type: HTTP or HTTPS</w:t>
      </w:r>
    </w:p>
    <w:p w:rsidR="00D157EC" w:rsidRDefault="00D157EC" w:rsidP="00D157EC">
      <w:pPr>
        <w:pStyle w:val="ListParagraph"/>
        <w:numPr>
          <w:ilvl w:val="0"/>
          <w:numId w:val="50"/>
        </w:numPr>
      </w:pPr>
      <w:r>
        <w:t>IP Network Type: IPv4 or IPv6</w:t>
      </w:r>
    </w:p>
    <w:p w:rsidR="007A6631" w:rsidRDefault="007A6631" w:rsidP="007A6631">
      <w:pPr>
        <w:pStyle w:val="Heading2"/>
      </w:pPr>
      <w:bookmarkStart w:id="24" w:name="_Toc226465861"/>
      <w:r>
        <w:t>Network Configurations</w:t>
      </w:r>
      <w:bookmarkEnd w:id="24"/>
    </w:p>
    <w:p w:rsidR="007A6631" w:rsidRDefault="007A6631" w:rsidP="007A6631">
      <w:r>
        <w:t>The application shall be capable of operating in the following network environments.</w:t>
      </w:r>
    </w:p>
    <w:p w:rsidR="007A6631" w:rsidRDefault="007A6631" w:rsidP="007A6631">
      <w:pPr>
        <w:pStyle w:val="ListParagraph"/>
        <w:numPr>
          <w:ilvl w:val="0"/>
          <w:numId w:val="35"/>
        </w:numPr>
      </w:pPr>
      <w:r>
        <w:t>IPv4 and IPv6</w:t>
      </w:r>
    </w:p>
    <w:p w:rsidR="007A6631" w:rsidRDefault="007A6631" w:rsidP="007A6631">
      <w:pPr>
        <w:pStyle w:val="ListParagraph"/>
        <w:numPr>
          <w:ilvl w:val="0"/>
          <w:numId w:val="35"/>
        </w:numPr>
      </w:pPr>
      <w:r>
        <w:t>IPv4 only</w:t>
      </w:r>
    </w:p>
    <w:p w:rsidR="007A6631" w:rsidRDefault="007A6631" w:rsidP="007A6631">
      <w:pPr>
        <w:pStyle w:val="ListParagraph"/>
        <w:numPr>
          <w:ilvl w:val="0"/>
          <w:numId w:val="35"/>
        </w:numPr>
      </w:pPr>
      <w:r>
        <w:t>IPv6 only</w:t>
      </w:r>
    </w:p>
    <w:p w:rsidR="007A6631" w:rsidRDefault="007A6631" w:rsidP="007A6631">
      <w:r>
        <w:t>The network configuration shall be configurable by the user.</w:t>
      </w:r>
    </w:p>
    <w:p w:rsidR="007A6631" w:rsidRDefault="007A6631" w:rsidP="007A6631">
      <w:r>
        <w:t xml:space="preserve">For each network type, the application shall listen on a single </w:t>
      </w:r>
      <w:r w:rsidR="00642483">
        <w:t>selected</w:t>
      </w:r>
      <w:r>
        <w:t xml:space="preserve"> IP address.</w:t>
      </w:r>
    </w:p>
    <w:p w:rsidR="004D1525" w:rsidRDefault="00642483" w:rsidP="00642483">
      <w:pPr>
        <w:pStyle w:val="Heading2"/>
      </w:pPr>
      <w:bookmarkStart w:id="25" w:name="_Toc226465862"/>
      <w:r>
        <w:t>Call Addressing Requirements</w:t>
      </w:r>
      <w:bookmarkEnd w:id="25"/>
    </w:p>
    <w:p w:rsidR="00642483" w:rsidRDefault="00642483" w:rsidP="005B3DA1">
      <w:r>
        <w:t>The user shall be able to specify a fully qualified SIP URI that will be used to determine how to route outgoing call requests. The SIP URI may be the final call endpoint or an intermediate proxy such as a BCF or an ESRP.</w:t>
      </w:r>
    </w:p>
    <w:p w:rsidR="00642483" w:rsidRDefault="00642483" w:rsidP="005B3DA1">
      <w:r>
        <w:t xml:space="preserve">The host portion of the SIP URI may be either an IP address (IPv4 or IPv6) or the host’s domain name. If the host portion of the SIP URI is not an IP address then the application shall perform an A record or an AAAA record DNS lookup to determine the IP address of the host. </w:t>
      </w:r>
    </w:p>
    <w:p w:rsidR="00642483" w:rsidRDefault="00642483" w:rsidP="00642483">
      <w:pPr>
        <w:pStyle w:val="Heading2"/>
      </w:pPr>
      <w:bookmarkStart w:id="26" w:name="_Toc226465863"/>
      <w:r>
        <w:t>SIP Transport Support</w:t>
      </w:r>
      <w:bookmarkEnd w:id="26"/>
    </w:p>
    <w:p w:rsidR="00642483" w:rsidRDefault="00083320" w:rsidP="005B3DA1">
      <w:r>
        <w:t>The application shall support the following SIP transport protocols.</w:t>
      </w:r>
    </w:p>
    <w:p w:rsidR="00083320" w:rsidRDefault="00083320" w:rsidP="00083320">
      <w:pPr>
        <w:pStyle w:val="ListParagraph"/>
        <w:numPr>
          <w:ilvl w:val="0"/>
          <w:numId w:val="43"/>
        </w:numPr>
      </w:pPr>
      <w:r>
        <w:t>UDP</w:t>
      </w:r>
    </w:p>
    <w:p w:rsidR="00083320" w:rsidRDefault="00083320" w:rsidP="00083320">
      <w:pPr>
        <w:pStyle w:val="ListParagraph"/>
        <w:numPr>
          <w:ilvl w:val="0"/>
          <w:numId w:val="43"/>
        </w:numPr>
      </w:pPr>
      <w:r>
        <w:t>TCP</w:t>
      </w:r>
    </w:p>
    <w:p w:rsidR="00083320" w:rsidRDefault="00083320" w:rsidP="00083320">
      <w:pPr>
        <w:pStyle w:val="ListParagraph"/>
        <w:numPr>
          <w:ilvl w:val="0"/>
          <w:numId w:val="43"/>
        </w:numPr>
      </w:pPr>
      <w:r>
        <w:t>SIPS (SIP over TLS)</w:t>
      </w:r>
    </w:p>
    <w:p w:rsidR="00751E4E" w:rsidRDefault="00352344" w:rsidP="005B3DA1">
      <w:r>
        <w:lastRenderedPageBreak/>
        <w:t>The software shall automatically determine the SIP transport protocol to use based on the To SIP URI d</w:t>
      </w:r>
      <w:r w:rsidR="00B431AD">
        <w:t>escribed in the previous section</w:t>
      </w:r>
      <w:r>
        <w:t>.</w:t>
      </w:r>
    </w:p>
    <w:p w:rsidR="00957063" w:rsidRDefault="00957063" w:rsidP="00957063">
      <w:pPr>
        <w:pStyle w:val="Heading2"/>
      </w:pPr>
      <w:bookmarkStart w:id="27" w:name="_Toc226465864"/>
      <w:r>
        <w:t>Operational Environment</w:t>
      </w:r>
      <w:bookmarkEnd w:id="27"/>
    </w:p>
    <w:p w:rsidR="00696799" w:rsidRDefault="00696799" w:rsidP="00696799">
      <w:pPr>
        <w:pStyle w:val="Heading3"/>
      </w:pPr>
      <w:bookmarkStart w:id="28" w:name="_Toc226465865"/>
      <w:r>
        <w:t>Windows Operating System</w:t>
      </w:r>
      <w:bookmarkEnd w:id="28"/>
    </w:p>
    <w:p w:rsidR="00696799" w:rsidRDefault="00696799" w:rsidP="00696799">
      <w:r>
        <w:t>The application shall be designed to work on Windows 10 Professional or later.</w:t>
      </w:r>
    </w:p>
    <w:p w:rsidR="00322E64" w:rsidRDefault="00696799" w:rsidP="00696799">
      <w:r>
        <w:t>The application is not required to run on the Home editions of the Windows operating s</w:t>
      </w:r>
      <w:r w:rsidR="007D78CF">
        <w:t xml:space="preserve">ystems but it may run on a Windows Home </w:t>
      </w:r>
      <w:r w:rsidR="00842569">
        <w:t>E</w:t>
      </w:r>
      <w:r w:rsidR="007D78CF">
        <w:t xml:space="preserve">dition </w:t>
      </w:r>
      <w:r w:rsidR="00842569">
        <w:t xml:space="preserve">PC </w:t>
      </w:r>
      <w:r w:rsidR="007D78CF">
        <w:t>with “S” (secure) mode turned off.</w:t>
      </w:r>
    </w:p>
    <w:p w:rsidR="00696799" w:rsidRDefault="00696799" w:rsidP="00696799">
      <w:pPr>
        <w:pStyle w:val="Heading3"/>
      </w:pPr>
      <w:r>
        <w:t xml:space="preserve"> </w:t>
      </w:r>
      <w:bookmarkStart w:id="29" w:name="_Toc226465866"/>
      <w:r>
        <w:t>Minimum PC Requirements</w:t>
      </w:r>
      <w:bookmarkEnd w:id="29"/>
    </w:p>
    <w:p w:rsidR="00696799" w:rsidRDefault="007D78CF" w:rsidP="00696799">
      <w:r>
        <w:t>The application shall run on a Windows PC that provides the following.</w:t>
      </w:r>
    </w:p>
    <w:p w:rsidR="007D78CF" w:rsidRDefault="007D78CF" w:rsidP="007D78CF">
      <w:pPr>
        <w:pStyle w:val="ListParagraph"/>
        <w:numPr>
          <w:ilvl w:val="0"/>
          <w:numId w:val="34"/>
        </w:numPr>
      </w:pPr>
      <w:r>
        <w:t>Display: 1920x1080 pixels minimum</w:t>
      </w:r>
    </w:p>
    <w:p w:rsidR="007D78CF" w:rsidRDefault="007D78CF" w:rsidP="007D78CF">
      <w:pPr>
        <w:pStyle w:val="ListParagraph"/>
        <w:numPr>
          <w:ilvl w:val="0"/>
          <w:numId w:val="34"/>
        </w:numPr>
      </w:pPr>
      <w:r>
        <w:t>Audio: Speakers and microphone or headset</w:t>
      </w:r>
    </w:p>
    <w:p w:rsidR="007D78CF" w:rsidRDefault="007D78CF" w:rsidP="007D78CF">
      <w:pPr>
        <w:pStyle w:val="ListParagraph"/>
        <w:numPr>
          <w:ilvl w:val="0"/>
          <w:numId w:val="34"/>
        </w:numPr>
      </w:pPr>
      <w:r>
        <w:t>Camera:</w:t>
      </w:r>
      <w:r w:rsidR="00D157EC">
        <w:t xml:space="preserve"> Built-in or external via USB. Up to VGA resolution (640x480 pixels)</w:t>
      </w:r>
    </w:p>
    <w:p w:rsidR="007D78CF" w:rsidRDefault="007D78CF" w:rsidP="007D78CF">
      <w:pPr>
        <w:pStyle w:val="ListParagraph"/>
        <w:numPr>
          <w:ilvl w:val="0"/>
          <w:numId w:val="34"/>
        </w:numPr>
      </w:pPr>
      <w:r>
        <w:t>Memory: 8 GB minimum</w:t>
      </w:r>
    </w:p>
    <w:p w:rsidR="007D78CF" w:rsidRDefault="007D78CF" w:rsidP="007D78CF">
      <w:pPr>
        <w:pStyle w:val="ListParagraph"/>
        <w:numPr>
          <w:ilvl w:val="0"/>
          <w:numId w:val="34"/>
        </w:numPr>
      </w:pPr>
      <w:r>
        <w:t>Pointing Device: Mouse or touch-pad.</w:t>
      </w:r>
    </w:p>
    <w:p w:rsidR="005B3DA1" w:rsidRDefault="005B3DA1" w:rsidP="00696799">
      <w:r>
        <w:t>The application may run on a Windows PC that has a 4K display but the user interface does not need to be optimized to support such a high screen resolution.</w:t>
      </w:r>
    </w:p>
    <w:p w:rsidR="007D78CF" w:rsidRDefault="007D78CF" w:rsidP="00696799">
      <w:r>
        <w:t>The application may run on a Windows tablet PC with a touch screen but the user interface design of the application does not need to be optimized for touch screen operation.</w:t>
      </w:r>
    </w:p>
    <w:p w:rsidR="00696799" w:rsidRDefault="00696799" w:rsidP="00696799">
      <w:pPr>
        <w:pStyle w:val="Heading3"/>
      </w:pPr>
      <w:bookmarkStart w:id="30" w:name="_Toc226465867"/>
      <w:r>
        <w:t>Application Installation Requirements</w:t>
      </w:r>
      <w:bookmarkEnd w:id="30"/>
    </w:p>
    <w:p w:rsidR="00696799" w:rsidRDefault="00696799" w:rsidP="00696799">
      <w:r>
        <w:t>The installation technology shall be a Windows setup MSI package. The setup program shall automatically install any prerequisites (such as .NET).</w:t>
      </w:r>
    </w:p>
    <w:p w:rsidR="00696799" w:rsidRDefault="00696799" w:rsidP="00696799">
      <w:r>
        <w:t>A self-extracting EXE installation program shall be developed.</w:t>
      </w:r>
    </w:p>
    <w:p w:rsidR="00696799" w:rsidRDefault="00696799" w:rsidP="00696799">
      <w:r>
        <w:t>The setup program shall configure Windows to run this application as a Windows administrator.</w:t>
      </w:r>
    </w:p>
    <w:p w:rsidR="00696799" w:rsidRDefault="00696799" w:rsidP="00696799">
      <w:r>
        <w:t>The installation program shall install a short</w:t>
      </w:r>
      <w:r w:rsidR="007D78CF">
        <w:t>cut</w:t>
      </w:r>
      <w:r>
        <w:t xml:space="preserve"> icon on the user’s desktop.</w:t>
      </w:r>
    </w:p>
    <w:p w:rsidR="007D78CF" w:rsidRDefault="007D78CF" w:rsidP="00696799">
      <w:r>
        <w:t>The installation program and the application itself does not need to be signed with a code signing X.509</w:t>
      </w:r>
      <w:r w:rsidR="005B3DA1">
        <w:t xml:space="preserve"> </w:t>
      </w:r>
      <w:r>
        <w:t>certificate.</w:t>
      </w:r>
    </w:p>
    <w:p w:rsidR="00751E4E" w:rsidRDefault="00751E4E" w:rsidP="00751E4E">
      <w:pPr>
        <w:pStyle w:val="Heading1"/>
      </w:pPr>
      <w:bookmarkStart w:id="31" w:name="_Toc226465868"/>
      <w:r>
        <w:t>NG9-1-1 SIP Call Interface Requirements</w:t>
      </w:r>
      <w:bookmarkEnd w:id="31"/>
    </w:p>
    <w:p w:rsidR="00EA29E1" w:rsidRDefault="00EA29E1" w:rsidP="00EA29E1">
      <w:pPr>
        <w:pStyle w:val="Heading2"/>
      </w:pPr>
      <w:bookmarkStart w:id="32" w:name="_Toc226465869"/>
      <w:r>
        <w:t>SIP Method Support</w:t>
      </w:r>
      <w:bookmarkEnd w:id="32"/>
    </w:p>
    <w:p w:rsidR="00EA29E1" w:rsidRDefault="00EA29E1" w:rsidP="00EA29E1">
      <w:r>
        <w:t>The following table specifies which Session Initiation Protocol (SIP) methods the application must support.</w:t>
      </w:r>
    </w:p>
    <w:tbl>
      <w:tblPr>
        <w:tblStyle w:val="LightList-Accent3"/>
        <w:tblW w:w="94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280"/>
        <w:gridCol w:w="2310"/>
        <w:gridCol w:w="2066"/>
        <w:gridCol w:w="3784"/>
      </w:tblGrid>
      <w:tr w:rsidR="00EA29E1" w:rsidTr="00826710">
        <w:trPr>
          <w:cnfStyle w:val="100000000000" w:firstRow="1" w:lastRow="0" w:firstColumn="0" w:lastColumn="0" w:oddVBand="0" w:evenVBand="0" w:oddHBand="0" w:evenHBand="0" w:firstRowFirstColumn="0" w:firstRowLastColumn="0" w:lastRowFirstColumn="0" w:lastRowLastColumn="0"/>
        </w:trPr>
        <w:tc>
          <w:tcPr>
            <w:tcW w:w="0" w:type="auto"/>
          </w:tcPr>
          <w:p w:rsidR="00EA29E1" w:rsidRDefault="00EA29E1" w:rsidP="00826710">
            <w:pPr>
              <w:jc w:val="center"/>
            </w:pPr>
            <w:r>
              <w:t>SIP Method</w:t>
            </w:r>
          </w:p>
        </w:tc>
        <w:tc>
          <w:tcPr>
            <w:tcW w:w="2310" w:type="dxa"/>
          </w:tcPr>
          <w:p w:rsidR="00EA29E1" w:rsidRDefault="00EA29E1" w:rsidP="00826710">
            <w:pPr>
              <w:jc w:val="center"/>
            </w:pPr>
            <w:r>
              <w:t>NENA-STA-010.3f Requirement</w:t>
            </w:r>
          </w:p>
        </w:tc>
        <w:tc>
          <w:tcPr>
            <w:tcW w:w="2066" w:type="dxa"/>
          </w:tcPr>
          <w:p w:rsidR="00EA29E1" w:rsidRDefault="00EA29E1" w:rsidP="00826710">
            <w:pPr>
              <w:jc w:val="center"/>
            </w:pPr>
            <w:r>
              <w:t>Supported?</w:t>
            </w:r>
          </w:p>
        </w:tc>
        <w:tc>
          <w:tcPr>
            <w:tcW w:w="3784" w:type="dxa"/>
          </w:tcPr>
          <w:p w:rsidR="00EA29E1" w:rsidRDefault="00EA29E1" w:rsidP="00826710">
            <w:pPr>
              <w:jc w:val="center"/>
            </w:pPr>
            <w:r>
              <w:t>Comments</w:t>
            </w:r>
          </w:p>
        </w:tc>
      </w:tr>
      <w:tr w:rsidR="00EA29E1" w:rsidTr="00826710">
        <w:tc>
          <w:tcPr>
            <w:tcW w:w="0" w:type="auto"/>
          </w:tcPr>
          <w:p w:rsidR="00EA29E1" w:rsidRDefault="00EA29E1" w:rsidP="00826710">
            <w:r>
              <w:t>INVITE</w:t>
            </w:r>
          </w:p>
        </w:tc>
        <w:tc>
          <w:tcPr>
            <w:tcW w:w="2310" w:type="dxa"/>
          </w:tcPr>
          <w:p w:rsidR="00EA29E1" w:rsidRDefault="00EA29E1" w:rsidP="00826710">
            <w:r>
              <w:t>Mandatory</w:t>
            </w:r>
          </w:p>
        </w:tc>
        <w:tc>
          <w:tcPr>
            <w:tcW w:w="2066" w:type="dxa"/>
          </w:tcPr>
          <w:p w:rsidR="00EA29E1" w:rsidRDefault="00EA29E1" w:rsidP="00826710">
            <w:r>
              <w:t>Yes</w:t>
            </w:r>
          </w:p>
        </w:tc>
        <w:tc>
          <w:tcPr>
            <w:tcW w:w="3784" w:type="dxa"/>
          </w:tcPr>
          <w:p w:rsidR="00EA29E1" w:rsidRDefault="00EA29E1" w:rsidP="00826710"/>
        </w:tc>
      </w:tr>
      <w:tr w:rsidR="00EA29E1" w:rsidTr="00826710">
        <w:tc>
          <w:tcPr>
            <w:tcW w:w="0" w:type="auto"/>
          </w:tcPr>
          <w:p w:rsidR="00EA29E1" w:rsidRDefault="00EA29E1" w:rsidP="00826710">
            <w:r>
              <w:lastRenderedPageBreak/>
              <w:t>REFER</w:t>
            </w:r>
          </w:p>
        </w:tc>
        <w:tc>
          <w:tcPr>
            <w:tcW w:w="2310" w:type="dxa"/>
          </w:tcPr>
          <w:p w:rsidR="00EA29E1" w:rsidRDefault="00EA29E1" w:rsidP="00826710">
            <w:r>
              <w:t>Mandatory</w:t>
            </w:r>
          </w:p>
        </w:tc>
        <w:tc>
          <w:tcPr>
            <w:tcW w:w="2066" w:type="dxa"/>
          </w:tcPr>
          <w:p w:rsidR="00EA29E1" w:rsidRDefault="00EA29E1" w:rsidP="00826710">
            <w:r>
              <w:t>No</w:t>
            </w:r>
          </w:p>
        </w:tc>
        <w:tc>
          <w:tcPr>
            <w:tcW w:w="3784" w:type="dxa"/>
          </w:tcPr>
          <w:p w:rsidR="00EA29E1" w:rsidRDefault="00EA29E1" w:rsidP="00826710">
            <w:r>
              <w:t>The application does not need to be able to setup a conference or add additional parties to the call.</w:t>
            </w:r>
          </w:p>
        </w:tc>
      </w:tr>
      <w:tr w:rsidR="00EA29E1" w:rsidTr="00826710">
        <w:tc>
          <w:tcPr>
            <w:tcW w:w="0" w:type="auto"/>
          </w:tcPr>
          <w:p w:rsidR="00EA29E1" w:rsidRDefault="00EA29E1" w:rsidP="00826710">
            <w:r>
              <w:t>BYE</w:t>
            </w:r>
          </w:p>
        </w:tc>
        <w:tc>
          <w:tcPr>
            <w:tcW w:w="2310" w:type="dxa"/>
          </w:tcPr>
          <w:p w:rsidR="00EA29E1" w:rsidRDefault="00EA29E1" w:rsidP="00826710">
            <w:r>
              <w:t>Mandatory</w:t>
            </w:r>
          </w:p>
        </w:tc>
        <w:tc>
          <w:tcPr>
            <w:tcW w:w="2066" w:type="dxa"/>
          </w:tcPr>
          <w:p w:rsidR="00EA29E1" w:rsidRDefault="00EA29E1" w:rsidP="00826710">
            <w:r>
              <w:t>Yes</w:t>
            </w:r>
          </w:p>
        </w:tc>
        <w:tc>
          <w:tcPr>
            <w:tcW w:w="3784" w:type="dxa"/>
          </w:tcPr>
          <w:p w:rsidR="00EA29E1" w:rsidRDefault="00EA29E1" w:rsidP="00826710"/>
        </w:tc>
      </w:tr>
      <w:tr w:rsidR="00EA29E1" w:rsidTr="00826710">
        <w:tc>
          <w:tcPr>
            <w:tcW w:w="0" w:type="auto"/>
          </w:tcPr>
          <w:p w:rsidR="00EA29E1" w:rsidRDefault="00EA29E1" w:rsidP="00826710">
            <w:r>
              <w:t>CANCEL</w:t>
            </w:r>
          </w:p>
        </w:tc>
        <w:tc>
          <w:tcPr>
            <w:tcW w:w="2310" w:type="dxa"/>
          </w:tcPr>
          <w:p w:rsidR="00EA29E1" w:rsidRDefault="00EA29E1" w:rsidP="00826710">
            <w:r>
              <w:t>Mandatory</w:t>
            </w:r>
          </w:p>
        </w:tc>
        <w:tc>
          <w:tcPr>
            <w:tcW w:w="2066" w:type="dxa"/>
          </w:tcPr>
          <w:p w:rsidR="00EA29E1" w:rsidRDefault="00EA29E1" w:rsidP="00826710">
            <w:r>
              <w:t>Yes</w:t>
            </w:r>
          </w:p>
        </w:tc>
        <w:tc>
          <w:tcPr>
            <w:tcW w:w="3784" w:type="dxa"/>
          </w:tcPr>
          <w:p w:rsidR="00EA29E1" w:rsidRDefault="00EA29E1" w:rsidP="00826710"/>
        </w:tc>
      </w:tr>
      <w:tr w:rsidR="00EA29E1" w:rsidTr="00826710">
        <w:tc>
          <w:tcPr>
            <w:tcW w:w="0" w:type="auto"/>
          </w:tcPr>
          <w:p w:rsidR="00EA29E1" w:rsidRDefault="00EA29E1" w:rsidP="00826710">
            <w:r>
              <w:t>UPDATE</w:t>
            </w:r>
          </w:p>
        </w:tc>
        <w:tc>
          <w:tcPr>
            <w:tcW w:w="2310" w:type="dxa"/>
          </w:tcPr>
          <w:p w:rsidR="00EA29E1" w:rsidRDefault="00EA29E1" w:rsidP="00826710">
            <w:r>
              <w:t>Mandatory</w:t>
            </w:r>
          </w:p>
        </w:tc>
        <w:tc>
          <w:tcPr>
            <w:tcW w:w="2066" w:type="dxa"/>
          </w:tcPr>
          <w:p w:rsidR="00EA29E1" w:rsidRDefault="00EA29E1" w:rsidP="00826710">
            <w:r>
              <w:t>No</w:t>
            </w:r>
          </w:p>
        </w:tc>
        <w:tc>
          <w:tcPr>
            <w:tcW w:w="3784" w:type="dxa"/>
          </w:tcPr>
          <w:p w:rsidR="00EA29E1" w:rsidRDefault="00EA29E1" w:rsidP="00826710">
            <w:r>
              <w:t>Used for sending updated SIPREC metadata to SIPREC recorders only. Not used for incoming calls.</w:t>
            </w:r>
          </w:p>
          <w:p w:rsidR="00EA29E1" w:rsidRDefault="00EA29E1" w:rsidP="00826710"/>
          <w:p w:rsidR="00EA29E1" w:rsidRDefault="00EA29E1" w:rsidP="00826710">
            <w:r>
              <w:t>This application does not need to support SIPREC.</w:t>
            </w:r>
          </w:p>
        </w:tc>
      </w:tr>
      <w:tr w:rsidR="00EA29E1" w:rsidTr="00826710">
        <w:tc>
          <w:tcPr>
            <w:tcW w:w="0" w:type="auto"/>
          </w:tcPr>
          <w:p w:rsidR="00EA29E1" w:rsidRDefault="00EA29E1" w:rsidP="00826710">
            <w:r>
              <w:t>OPTIONS</w:t>
            </w:r>
          </w:p>
        </w:tc>
        <w:tc>
          <w:tcPr>
            <w:tcW w:w="2310" w:type="dxa"/>
          </w:tcPr>
          <w:p w:rsidR="00EA29E1" w:rsidRDefault="00EA29E1" w:rsidP="00826710">
            <w:r>
              <w:t>Mandatory</w:t>
            </w:r>
          </w:p>
        </w:tc>
        <w:tc>
          <w:tcPr>
            <w:tcW w:w="2066" w:type="dxa"/>
          </w:tcPr>
          <w:p w:rsidR="00EA29E1" w:rsidRDefault="00EA29E1" w:rsidP="00826710">
            <w:r>
              <w:t>No</w:t>
            </w:r>
          </w:p>
        </w:tc>
        <w:tc>
          <w:tcPr>
            <w:tcW w:w="3784" w:type="dxa"/>
          </w:tcPr>
          <w:p w:rsidR="00EA29E1" w:rsidRDefault="00EA29E1" w:rsidP="00826710"/>
        </w:tc>
      </w:tr>
      <w:tr w:rsidR="00EA29E1" w:rsidTr="00826710">
        <w:tc>
          <w:tcPr>
            <w:tcW w:w="0" w:type="auto"/>
          </w:tcPr>
          <w:p w:rsidR="00EA29E1" w:rsidRDefault="00EA29E1" w:rsidP="00826710">
            <w:r>
              <w:t>ACK</w:t>
            </w:r>
          </w:p>
        </w:tc>
        <w:tc>
          <w:tcPr>
            <w:tcW w:w="2310" w:type="dxa"/>
          </w:tcPr>
          <w:p w:rsidR="00EA29E1" w:rsidRDefault="00EA29E1" w:rsidP="00826710">
            <w:r>
              <w:t>Mandatory</w:t>
            </w:r>
          </w:p>
        </w:tc>
        <w:tc>
          <w:tcPr>
            <w:tcW w:w="2066" w:type="dxa"/>
          </w:tcPr>
          <w:p w:rsidR="00EA29E1" w:rsidRDefault="00EA29E1" w:rsidP="00826710">
            <w:r>
              <w:t>Yes</w:t>
            </w:r>
          </w:p>
        </w:tc>
        <w:tc>
          <w:tcPr>
            <w:tcW w:w="3784" w:type="dxa"/>
          </w:tcPr>
          <w:p w:rsidR="00EA29E1" w:rsidRDefault="00EA29E1" w:rsidP="00826710"/>
        </w:tc>
      </w:tr>
      <w:tr w:rsidR="00EA29E1" w:rsidTr="00826710">
        <w:tc>
          <w:tcPr>
            <w:tcW w:w="0" w:type="auto"/>
          </w:tcPr>
          <w:p w:rsidR="00EA29E1" w:rsidRDefault="00EA29E1" w:rsidP="00826710">
            <w:r>
              <w:t>PRACK</w:t>
            </w:r>
          </w:p>
        </w:tc>
        <w:tc>
          <w:tcPr>
            <w:tcW w:w="2310" w:type="dxa"/>
          </w:tcPr>
          <w:p w:rsidR="00EA29E1" w:rsidRDefault="00EA29E1" w:rsidP="00826710">
            <w:r>
              <w:t>Mandatory</w:t>
            </w:r>
          </w:p>
        </w:tc>
        <w:tc>
          <w:tcPr>
            <w:tcW w:w="2066" w:type="dxa"/>
          </w:tcPr>
          <w:p w:rsidR="00EA29E1" w:rsidRDefault="00EA29E1" w:rsidP="00826710">
            <w:r>
              <w:t>No</w:t>
            </w:r>
          </w:p>
        </w:tc>
        <w:tc>
          <w:tcPr>
            <w:tcW w:w="3784" w:type="dxa"/>
          </w:tcPr>
          <w:p w:rsidR="00EA29E1" w:rsidRDefault="00EA29E1" w:rsidP="00826710">
            <w:r>
              <w:t>Future</w:t>
            </w:r>
          </w:p>
        </w:tc>
      </w:tr>
      <w:tr w:rsidR="00EA29E1" w:rsidTr="00826710">
        <w:tc>
          <w:tcPr>
            <w:tcW w:w="0" w:type="auto"/>
          </w:tcPr>
          <w:p w:rsidR="00EA29E1" w:rsidRDefault="00EA29E1" w:rsidP="00826710">
            <w:r>
              <w:t>MESSAGE</w:t>
            </w:r>
          </w:p>
        </w:tc>
        <w:tc>
          <w:tcPr>
            <w:tcW w:w="2310" w:type="dxa"/>
          </w:tcPr>
          <w:p w:rsidR="00EA29E1" w:rsidRDefault="00EA29E1" w:rsidP="00826710">
            <w:r>
              <w:t>Mandatory</w:t>
            </w:r>
          </w:p>
        </w:tc>
        <w:tc>
          <w:tcPr>
            <w:tcW w:w="2066" w:type="dxa"/>
          </w:tcPr>
          <w:p w:rsidR="00EA29E1" w:rsidRDefault="00EA29E1" w:rsidP="00826710">
            <w:r>
              <w:t>No</w:t>
            </w:r>
          </w:p>
        </w:tc>
        <w:tc>
          <w:tcPr>
            <w:tcW w:w="3784" w:type="dxa"/>
          </w:tcPr>
          <w:p w:rsidR="00EA29E1" w:rsidRDefault="00EA29E1" w:rsidP="00826710">
            <w:r>
              <w:t>Used for incoming non-interactive Common Alerting Protocol (CAP) calls only.</w:t>
            </w:r>
          </w:p>
          <w:p w:rsidR="00EA29E1" w:rsidRDefault="00EA29E1" w:rsidP="00826710"/>
          <w:p w:rsidR="00EA29E1" w:rsidRDefault="00EA29E1" w:rsidP="00826710">
            <w:r>
              <w:t>This application does not need to support non-interactive calls.</w:t>
            </w:r>
          </w:p>
        </w:tc>
      </w:tr>
      <w:tr w:rsidR="00EA29E1" w:rsidTr="00826710">
        <w:tc>
          <w:tcPr>
            <w:tcW w:w="0" w:type="auto"/>
          </w:tcPr>
          <w:p w:rsidR="00EA29E1" w:rsidRDefault="00EA29E1" w:rsidP="00826710">
            <w:r>
              <w:t>INFO</w:t>
            </w:r>
          </w:p>
        </w:tc>
        <w:tc>
          <w:tcPr>
            <w:tcW w:w="2310" w:type="dxa"/>
          </w:tcPr>
          <w:p w:rsidR="00EA29E1" w:rsidRDefault="00EA29E1" w:rsidP="00826710">
            <w:r>
              <w:t>Mandatory (but must not be used to convey</w:t>
            </w:r>
          </w:p>
          <w:p w:rsidR="00EA29E1" w:rsidRDefault="00EA29E1" w:rsidP="00826710">
            <w:r>
              <w:t>DTMF digits)</w:t>
            </w:r>
          </w:p>
        </w:tc>
        <w:tc>
          <w:tcPr>
            <w:tcW w:w="2066" w:type="dxa"/>
          </w:tcPr>
          <w:p w:rsidR="00EA29E1" w:rsidRDefault="00EA29E1" w:rsidP="00826710">
            <w:r>
              <w:t>No</w:t>
            </w:r>
          </w:p>
        </w:tc>
        <w:tc>
          <w:tcPr>
            <w:tcW w:w="3784" w:type="dxa"/>
          </w:tcPr>
          <w:p w:rsidR="00EA29E1" w:rsidRDefault="00EA29E1" w:rsidP="00826710"/>
        </w:tc>
      </w:tr>
      <w:tr w:rsidR="00EA29E1" w:rsidTr="00826710">
        <w:tc>
          <w:tcPr>
            <w:tcW w:w="0" w:type="auto"/>
          </w:tcPr>
          <w:p w:rsidR="00EA29E1" w:rsidRDefault="00EA29E1" w:rsidP="00826710">
            <w:r>
              <w:t>REGISTER</w:t>
            </w:r>
          </w:p>
        </w:tc>
        <w:tc>
          <w:tcPr>
            <w:tcW w:w="2310" w:type="dxa"/>
          </w:tcPr>
          <w:p w:rsidR="00EA29E1" w:rsidRDefault="00EA29E1" w:rsidP="00826710">
            <w:r>
              <w:t>Must not support</w:t>
            </w:r>
          </w:p>
        </w:tc>
        <w:tc>
          <w:tcPr>
            <w:tcW w:w="2066" w:type="dxa"/>
          </w:tcPr>
          <w:p w:rsidR="00EA29E1" w:rsidRDefault="00EA29E1" w:rsidP="00826710">
            <w:r>
              <w:t>No</w:t>
            </w:r>
          </w:p>
        </w:tc>
        <w:tc>
          <w:tcPr>
            <w:tcW w:w="3784" w:type="dxa"/>
          </w:tcPr>
          <w:p w:rsidR="00EA29E1" w:rsidRDefault="00EA29E1" w:rsidP="00826710"/>
        </w:tc>
      </w:tr>
      <w:tr w:rsidR="00EA29E1" w:rsidTr="00826710">
        <w:tc>
          <w:tcPr>
            <w:tcW w:w="0" w:type="auto"/>
          </w:tcPr>
          <w:p w:rsidR="00EA29E1" w:rsidRDefault="00EA29E1" w:rsidP="00826710">
            <w:r>
              <w:t>SUBSCRIBE</w:t>
            </w:r>
          </w:p>
        </w:tc>
        <w:tc>
          <w:tcPr>
            <w:tcW w:w="2310" w:type="dxa"/>
          </w:tcPr>
          <w:p w:rsidR="00EA29E1" w:rsidRDefault="00EA29E1" w:rsidP="00826710">
            <w:r>
              <w:t>Mandatory</w:t>
            </w:r>
          </w:p>
        </w:tc>
        <w:tc>
          <w:tcPr>
            <w:tcW w:w="2066" w:type="dxa"/>
          </w:tcPr>
          <w:p w:rsidR="00EA29E1" w:rsidRDefault="00EA29E1" w:rsidP="00826710">
            <w:r>
              <w:t>Yes</w:t>
            </w:r>
          </w:p>
        </w:tc>
        <w:tc>
          <w:tcPr>
            <w:tcW w:w="3784" w:type="dxa"/>
          </w:tcPr>
          <w:p w:rsidR="00EA29E1" w:rsidRDefault="00BB7521" w:rsidP="00826710">
            <w:r>
              <w:t xml:space="preserve">The application shall accept SUBSCRIBE requests for the </w:t>
            </w:r>
            <w:r w:rsidRPr="005775A0">
              <w:t>Presence Event Package for the Session Initiation Protocol (SIP)</w:t>
            </w:r>
            <w:r>
              <w:t xml:space="preserve"> (RFC 3856).</w:t>
            </w:r>
          </w:p>
        </w:tc>
      </w:tr>
      <w:tr w:rsidR="00EA29E1" w:rsidTr="00826710">
        <w:tc>
          <w:tcPr>
            <w:tcW w:w="0" w:type="auto"/>
          </w:tcPr>
          <w:p w:rsidR="00EA29E1" w:rsidRDefault="00EA29E1" w:rsidP="00826710">
            <w:r>
              <w:t>NOTIFY</w:t>
            </w:r>
          </w:p>
        </w:tc>
        <w:tc>
          <w:tcPr>
            <w:tcW w:w="2310" w:type="dxa"/>
          </w:tcPr>
          <w:p w:rsidR="00EA29E1" w:rsidRDefault="00EA29E1" w:rsidP="00826710">
            <w:r>
              <w:t>Mandatory</w:t>
            </w:r>
          </w:p>
        </w:tc>
        <w:tc>
          <w:tcPr>
            <w:tcW w:w="2066" w:type="dxa"/>
          </w:tcPr>
          <w:p w:rsidR="00EA29E1" w:rsidRDefault="00EA29E1" w:rsidP="00826710">
            <w:r>
              <w:t>Yes</w:t>
            </w:r>
          </w:p>
        </w:tc>
        <w:tc>
          <w:tcPr>
            <w:tcW w:w="3784" w:type="dxa"/>
          </w:tcPr>
          <w:p w:rsidR="00EA29E1" w:rsidRDefault="00BB7521" w:rsidP="00826710">
            <w:r>
              <w:t>Used for RFC 3856 support.</w:t>
            </w:r>
          </w:p>
        </w:tc>
      </w:tr>
      <w:tr w:rsidR="00EA29E1" w:rsidTr="00826710">
        <w:tc>
          <w:tcPr>
            <w:tcW w:w="0" w:type="auto"/>
          </w:tcPr>
          <w:p w:rsidR="00EA29E1" w:rsidRDefault="00EA29E1" w:rsidP="00826710">
            <w:r>
              <w:t>PUBLISH</w:t>
            </w:r>
          </w:p>
        </w:tc>
        <w:tc>
          <w:tcPr>
            <w:tcW w:w="2310" w:type="dxa"/>
          </w:tcPr>
          <w:p w:rsidR="00EA29E1" w:rsidRDefault="00EA29E1" w:rsidP="00826710">
            <w:r>
              <w:t>Optional</w:t>
            </w:r>
          </w:p>
        </w:tc>
        <w:tc>
          <w:tcPr>
            <w:tcW w:w="2066" w:type="dxa"/>
          </w:tcPr>
          <w:p w:rsidR="00EA29E1" w:rsidRDefault="00EA29E1" w:rsidP="00826710">
            <w:r>
              <w:t>No</w:t>
            </w:r>
          </w:p>
        </w:tc>
        <w:tc>
          <w:tcPr>
            <w:tcW w:w="3784" w:type="dxa"/>
          </w:tcPr>
          <w:p w:rsidR="00EA29E1" w:rsidRDefault="00EA29E1" w:rsidP="00826710">
            <w:r>
              <w:t>Not used for NG9-1-1 applications</w:t>
            </w:r>
          </w:p>
        </w:tc>
      </w:tr>
    </w:tbl>
    <w:p w:rsidR="00352344" w:rsidRDefault="00352344" w:rsidP="00696799"/>
    <w:p w:rsidR="00352344" w:rsidRDefault="00352344" w:rsidP="00352344">
      <w:pPr>
        <w:pStyle w:val="Heading2"/>
      </w:pPr>
      <w:bookmarkStart w:id="33" w:name="_Toc226465870"/>
      <w:r>
        <w:t>Emergency Call-ID and Emergency Incident-ID</w:t>
      </w:r>
      <w:bookmarkEnd w:id="33"/>
    </w:p>
    <w:p w:rsidR="00352344" w:rsidRDefault="00A07B18" w:rsidP="00696799">
      <w:r>
        <w:t>The software shall add a Call-Info header containing an emergency call identifier as specified in Section 2.1.6 of NENA-STA-010.3f to the outgoing INVITE request.</w:t>
      </w:r>
    </w:p>
    <w:p w:rsidR="00A07B18" w:rsidRDefault="00A07B18" w:rsidP="00696799">
      <w:r>
        <w:t>The software shall add a Call-Info header containing an emergency incident identifier as specified in Section 2.1.7 of NENA-STA-010.3f.</w:t>
      </w:r>
    </w:p>
    <w:p w:rsidR="00352344" w:rsidRDefault="00352344" w:rsidP="00A07B18">
      <w:pPr>
        <w:pStyle w:val="Heading2"/>
      </w:pPr>
      <w:bookmarkStart w:id="34" w:name="_Toc226465871"/>
      <w:r>
        <w:t>Support for Re-INVITE Requests</w:t>
      </w:r>
      <w:bookmarkEnd w:id="34"/>
    </w:p>
    <w:p w:rsidR="00A07B18" w:rsidRDefault="00501B2B" w:rsidP="00A07B18">
      <w:r>
        <w:t>The application shall be able to handle incoming Re-INVITE requests for the currently on-line call.</w:t>
      </w:r>
    </w:p>
    <w:p w:rsidR="00501B2B" w:rsidRDefault="00501B2B" w:rsidP="00A07B18">
      <w:r>
        <w:t>Re-INVITE requests may be sent by the called party to perform the following functions.</w:t>
      </w:r>
    </w:p>
    <w:p w:rsidR="00501B2B" w:rsidRDefault="00501B2B" w:rsidP="00501B2B">
      <w:pPr>
        <w:pStyle w:val="ListParagraph"/>
        <w:numPr>
          <w:ilvl w:val="0"/>
          <w:numId w:val="44"/>
        </w:numPr>
      </w:pPr>
      <w:r>
        <w:t>Change the destination endpoint (IP address and media port number)</w:t>
      </w:r>
    </w:p>
    <w:p w:rsidR="00501B2B" w:rsidRDefault="00501B2B" w:rsidP="00501B2B">
      <w:pPr>
        <w:pStyle w:val="ListParagraph"/>
        <w:numPr>
          <w:ilvl w:val="0"/>
          <w:numId w:val="44"/>
        </w:numPr>
      </w:pPr>
      <w:r>
        <w:t>Change the characteristics of the media transport for one or more media types, such as the type of media encryption.</w:t>
      </w:r>
    </w:p>
    <w:p w:rsidR="00501B2B" w:rsidRDefault="00501B2B" w:rsidP="00501B2B">
      <w:pPr>
        <w:pStyle w:val="ListParagraph"/>
        <w:numPr>
          <w:ilvl w:val="0"/>
          <w:numId w:val="44"/>
        </w:numPr>
      </w:pPr>
      <w:r>
        <w:lastRenderedPageBreak/>
        <w:t>Add new media to the call.</w:t>
      </w:r>
    </w:p>
    <w:p w:rsidR="00352344" w:rsidRDefault="00352344" w:rsidP="00A07B18">
      <w:pPr>
        <w:pStyle w:val="Heading2"/>
      </w:pPr>
      <w:bookmarkStart w:id="35" w:name="_Toc226465872"/>
      <w:r>
        <w:t>Sending Re-INVITE Requests</w:t>
      </w:r>
      <w:bookmarkEnd w:id="35"/>
    </w:p>
    <w:p w:rsidR="00A07B18" w:rsidRDefault="00826710" w:rsidP="00696799">
      <w:r>
        <w:t>The application shall be capable of sending re-INVITE requests to the called party for the purpose of adding new media to the current call.</w:t>
      </w:r>
    </w:p>
    <w:p w:rsidR="00352344" w:rsidRDefault="00352344" w:rsidP="00A07B18">
      <w:pPr>
        <w:pStyle w:val="Heading2"/>
      </w:pPr>
      <w:bookmarkStart w:id="36" w:name="_Toc226465873"/>
      <w:r>
        <w:t xml:space="preserve">Sending Offer-less INVITE </w:t>
      </w:r>
      <w:r w:rsidR="00A7167F">
        <w:t>R</w:t>
      </w:r>
      <w:r>
        <w:t>equests</w:t>
      </w:r>
      <w:bookmarkEnd w:id="36"/>
    </w:p>
    <w:p w:rsidR="00A07B18" w:rsidRDefault="00826710" w:rsidP="00696799">
      <w:r>
        <w:t xml:space="preserve">The application shall provide a configuration </w:t>
      </w:r>
      <w:r w:rsidR="00A7167F">
        <w:t xml:space="preserve">setting </w:t>
      </w:r>
      <w:r>
        <w:t xml:space="preserve">that allows the user to send a call with an offer-less INVITE request. In an offer-less INVITE call, the application shall send an initial INVITE request that does not contain a SDP block in the body of the request. </w:t>
      </w:r>
      <w:r w:rsidR="000E2D13">
        <w:t>When the remote endpoint sends an OK response containing an SDP block in the response body, the application sends its answer SDP in the ACK request that it sends in response to the OK response that it received.</w:t>
      </w:r>
    </w:p>
    <w:p w:rsidR="00352344" w:rsidRDefault="00352344" w:rsidP="00A07B18">
      <w:pPr>
        <w:pStyle w:val="Heading2"/>
      </w:pPr>
      <w:bookmarkStart w:id="37" w:name="_Toc226465874"/>
      <w:r>
        <w:t>Calls with No Media</w:t>
      </w:r>
      <w:bookmarkEnd w:id="37"/>
    </w:p>
    <w:p w:rsidR="00352344" w:rsidRDefault="000E2D13" w:rsidP="00696799">
      <w:r>
        <w:t>The user shall have the ability to enable or disable each type of media for the initial INVITE request of an outgoing call</w:t>
      </w:r>
      <w:r w:rsidR="00560597">
        <w:t xml:space="preserve"> in the application configuration settings. If the user starts a new call when no media is enabled, the application shall send an INVITE request with </w:t>
      </w:r>
      <w:r w:rsidR="00AA1119">
        <w:t>an</w:t>
      </w:r>
      <w:r w:rsidR="00560597">
        <w:t xml:space="preserve"> SDP offer</w:t>
      </w:r>
      <w:r w:rsidR="00AA1119">
        <w:t xml:space="preserve"> that contains no media blocks</w:t>
      </w:r>
      <w:r w:rsidR="00560597">
        <w:t>. The user or the remote endpoint shall then be able to add media to the call using the re-INVITE mechanisms described above.</w:t>
      </w:r>
    </w:p>
    <w:p w:rsidR="00560597" w:rsidRDefault="00560597" w:rsidP="00696799">
      <w:r>
        <w:t>The expected use case of a call without any media is an Advanced Automatic Crash Notification (AACN) call that is generated by a vehicle’s automatic crash detection system. Such calls may have an AACN additional data information block along with location information attached to the initial call request.</w:t>
      </w:r>
    </w:p>
    <w:p w:rsidR="00DC53B2" w:rsidRDefault="00DC53B2" w:rsidP="008F7B76">
      <w:pPr>
        <w:pStyle w:val="Heading1"/>
      </w:pPr>
      <w:bookmarkStart w:id="38" w:name="_Toc226465875"/>
      <w:r>
        <w:t>Location Information Service Requirements</w:t>
      </w:r>
      <w:bookmarkEnd w:id="38"/>
    </w:p>
    <w:p w:rsidR="00DC53B2" w:rsidRDefault="000911DD" w:rsidP="00696799">
      <w:r>
        <w:t xml:space="preserve">The </w:t>
      </w:r>
      <w:r w:rsidR="00323728">
        <w:t>OspSimulator application shall implement the server side of the HELD protocol as specified in RFC 5985.</w:t>
      </w:r>
    </w:p>
    <w:p w:rsidR="005A58C1" w:rsidRDefault="005A58C1" w:rsidP="00696799">
      <w:r>
        <w:t>If location by-reference is enabled, the application shall construct a Geo</w:t>
      </w:r>
      <w:r w:rsidR="00EA6ED5">
        <w:t>l</w:t>
      </w:r>
      <w:r>
        <w:t>ocation SIP header and add it to the outgoing INVITE request. The Geo</w:t>
      </w:r>
      <w:r w:rsidR="001067AA">
        <w:t>l</w:t>
      </w:r>
      <w:r>
        <w:t>ocation SIP header shall contain an HTTP or HTTPS URI that will allow the called party to retrieve location data using the HELD protocol.</w:t>
      </w:r>
    </w:p>
    <w:p w:rsidR="00323728" w:rsidRDefault="00323728" w:rsidP="00696799">
      <w:r>
        <w:t xml:space="preserve">The general pattern of the request </w:t>
      </w:r>
      <w:r w:rsidR="000D663B">
        <w:t xml:space="preserve">string </w:t>
      </w:r>
      <w:r>
        <w:t>for location data shall be:</w:t>
      </w:r>
    </w:p>
    <w:p w:rsidR="00323728" w:rsidRPr="00323728" w:rsidRDefault="00323728" w:rsidP="00323728">
      <w:pPr>
        <w:ind w:left="432"/>
        <w:rPr>
          <w:rFonts w:ascii="Corbel Light" w:hAnsi="Corbel Light"/>
        </w:rPr>
      </w:pPr>
      <w:r w:rsidRPr="00323728">
        <w:rPr>
          <w:rFonts w:ascii="Corbel Light" w:hAnsi="Corbel Light"/>
        </w:rPr>
        <w:t>http://IPEndPoint/Location/CallingPartyNumber</w:t>
      </w:r>
    </w:p>
    <w:p w:rsidR="00323728" w:rsidRDefault="00323728" w:rsidP="00696799">
      <w:r>
        <w:t>The application shall listen on either HTTP or HTTPS depending on the “UseH</w:t>
      </w:r>
      <w:r w:rsidR="008F0EDC">
        <w:t>ttps</w:t>
      </w:r>
      <w:r>
        <w:t>” setting described in Section 6.</w:t>
      </w:r>
    </w:p>
    <w:p w:rsidR="00323728" w:rsidRDefault="00323728" w:rsidP="00696799">
      <w:r>
        <w:t>The “IPEndPoint” portion of the request string specifies th</w:t>
      </w:r>
      <w:r w:rsidR="008F0EDC">
        <w:t>e host. Th</w:t>
      </w:r>
      <w:r w:rsidR="00B67592">
        <w:t>e</w:t>
      </w:r>
      <w:r w:rsidR="008F0EDC">
        <w:t xml:space="preserve"> address portion of the IPEndPoint shall be either an IPv4 or an IPv6 address depending upon the UseIPv4ForHttp setting described in Section 6.</w:t>
      </w:r>
    </w:p>
    <w:p w:rsidR="008F0EDC" w:rsidRDefault="000D663B" w:rsidP="00696799">
      <w:r>
        <w:t>The “CallingPartyNumber” request path parameter shall specify the 10-digit telephone number of the selected calling party for a call.</w:t>
      </w:r>
      <w:r w:rsidR="00D11E50">
        <w:t xml:space="preserve"> This path parameter specifies the name of a directory under the AdditionalData directory that contains the location data which is stored as a PIDF-LO XML document.</w:t>
      </w:r>
    </w:p>
    <w:p w:rsidR="00B67592" w:rsidRDefault="00D11E50" w:rsidP="00696799">
      <w:r>
        <w:lastRenderedPageBreak/>
        <w:t>The application shall support the POST method for HELD requests.</w:t>
      </w:r>
    </w:p>
    <w:p w:rsidR="00D11E50" w:rsidRDefault="00D11E50" w:rsidP="00696799">
      <w:r>
        <w:t xml:space="preserve">The application shall also support the GET method for HELD requests. This requirement is for testing purposes only. </w:t>
      </w:r>
    </w:p>
    <w:p w:rsidR="00DC53B2" w:rsidRDefault="00DC53B2" w:rsidP="008F7B76">
      <w:pPr>
        <w:pStyle w:val="Heading1"/>
      </w:pPr>
      <w:bookmarkStart w:id="39" w:name="_Toc226465876"/>
      <w:r>
        <w:t>Additional Data Service Requirements</w:t>
      </w:r>
      <w:bookmarkEnd w:id="39"/>
    </w:p>
    <w:p w:rsidR="00DC53B2" w:rsidRDefault="00672209" w:rsidP="00696799">
      <w:r>
        <w:t>The OspSimulator application shall implement the server side of the additional data protocol as specified in RFC 7852.</w:t>
      </w:r>
    </w:p>
    <w:p w:rsidR="002E6ABE" w:rsidRDefault="002B6B9B" w:rsidP="00696799">
      <w:r>
        <w:t>If additional data by-reference is enabled then the application shall build and attach SIP Call-Info headers to the outgoing INVITE request for each type of additional data that is available for the call. Each</w:t>
      </w:r>
      <w:r w:rsidR="001067AA">
        <w:t xml:space="preserve"> Call-Info header shall contain</w:t>
      </w:r>
      <w:r>
        <w:t xml:space="preserve"> an HTTP or HTTPS URI that will allow the called party to de-reference it to obtain the additional data.</w:t>
      </w:r>
    </w:p>
    <w:p w:rsidR="002B6B9B" w:rsidRDefault="002B6B9B" w:rsidP="00696799">
      <w:r>
        <w:t>The application shall support the GET method for de-referencing additional data.</w:t>
      </w:r>
    </w:p>
    <w:p w:rsidR="003325DC" w:rsidRDefault="003325DC" w:rsidP="00696799">
      <w:r>
        <w:t>The general pattern for the request string for additional data shall be:</w:t>
      </w:r>
    </w:p>
    <w:p w:rsidR="003325DC" w:rsidRPr="003325DC" w:rsidRDefault="003325DC" w:rsidP="003325DC">
      <w:pPr>
        <w:ind w:left="432"/>
        <w:rPr>
          <w:rFonts w:ascii="Courier New" w:hAnsi="Courier New" w:cs="Courier New"/>
        </w:rPr>
      </w:pPr>
      <w:r w:rsidRPr="003325DC">
        <w:rPr>
          <w:rFonts w:ascii="Courier New" w:hAnsi="Courier New" w:cs="Courier New"/>
        </w:rPr>
        <w:t>http://IPEndPoint/AdditionalData/CallingPartyNumber/InfoType</w:t>
      </w:r>
    </w:p>
    <w:p w:rsidR="003325DC" w:rsidRDefault="003325DC" w:rsidP="00696799">
      <w:r>
        <w:t>The application shall listen on either HTTP or HTTPS depending on the “UseHttps” setting described in Section 6.</w:t>
      </w:r>
    </w:p>
    <w:p w:rsidR="003325DC" w:rsidRDefault="003325DC" w:rsidP="00696799">
      <w:r>
        <w:t>The “CallingPartyNumber” request path parameter shall specify the 10-digit telephone number of the selected calling party for a call. This path parameter specifies the name of a directory under the AdditionalData directory that contains the additional data which is stored as an XML document.</w:t>
      </w:r>
    </w:p>
    <w:p w:rsidR="003325DC" w:rsidRDefault="003325DC" w:rsidP="00696799">
      <w:r>
        <w:t xml:space="preserve">The “InfoType” path parameter specifies the type of </w:t>
      </w:r>
      <w:r w:rsidR="00672209">
        <w:t>additional data being requested as specified in the following table.</w:t>
      </w:r>
    </w:p>
    <w:tbl>
      <w:tblPr>
        <w:tblStyle w:val="LightList-Accent3"/>
        <w:tblW w:w="9620" w:type="dxa"/>
        <w:tblBorders>
          <w:insideH w:val="single" w:sz="6" w:space="0" w:color="A5A5A5" w:themeColor="accent3"/>
          <w:insideV w:val="single" w:sz="6" w:space="0" w:color="A5A5A5" w:themeColor="accent3"/>
        </w:tblBorders>
        <w:tblLook w:val="0620" w:firstRow="1" w:lastRow="0" w:firstColumn="0" w:lastColumn="0" w:noHBand="1" w:noVBand="1"/>
      </w:tblPr>
      <w:tblGrid>
        <w:gridCol w:w="2784"/>
        <w:gridCol w:w="6836"/>
      </w:tblGrid>
      <w:tr w:rsidR="00EB56E6" w:rsidTr="00EB56E6">
        <w:trPr>
          <w:cnfStyle w:val="100000000000" w:firstRow="1" w:lastRow="0" w:firstColumn="0" w:lastColumn="0" w:oddVBand="0" w:evenVBand="0" w:oddHBand="0" w:evenHBand="0" w:firstRowFirstColumn="0" w:firstRowLastColumn="0" w:lastRowFirstColumn="0" w:lastRowLastColumn="0"/>
        </w:trPr>
        <w:tc>
          <w:tcPr>
            <w:tcW w:w="0" w:type="auto"/>
          </w:tcPr>
          <w:p w:rsidR="00EB56E6" w:rsidRDefault="00EB56E6">
            <w:r>
              <w:t>InfoType Path Parameter</w:t>
            </w:r>
          </w:p>
        </w:tc>
        <w:tc>
          <w:tcPr>
            <w:tcW w:w="6836" w:type="dxa"/>
          </w:tcPr>
          <w:p w:rsidR="00EB56E6" w:rsidRDefault="00EB56E6">
            <w:r>
              <w:t>Description</w:t>
            </w:r>
          </w:p>
        </w:tc>
      </w:tr>
      <w:tr w:rsidR="00EB56E6" w:rsidTr="00EB56E6">
        <w:tc>
          <w:tcPr>
            <w:tcW w:w="0" w:type="auto"/>
          </w:tcPr>
          <w:p w:rsidR="00EB56E6" w:rsidRDefault="00EB56E6">
            <w:r>
              <w:t>Comments/CommentID</w:t>
            </w:r>
          </w:p>
        </w:tc>
        <w:tc>
          <w:tcPr>
            <w:tcW w:w="6836" w:type="dxa"/>
          </w:tcPr>
          <w:p w:rsidR="00EB56E6" w:rsidRDefault="00672209" w:rsidP="00672209">
            <w:r>
              <w:t>CommentID specifies the name of a comments XML file located under the call’s additional data directory. For example: Comments1.xml. This allows the application to provide multiple comments for a call.</w:t>
            </w:r>
          </w:p>
        </w:tc>
      </w:tr>
      <w:tr w:rsidR="00EB56E6" w:rsidTr="00EB56E6">
        <w:tc>
          <w:tcPr>
            <w:tcW w:w="0" w:type="auto"/>
          </w:tcPr>
          <w:p w:rsidR="00EB56E6" w:rsidRDefault="00EB56E6">
            <w:r>
              <w:t>DeviceInfo</w:t>
            </w:r>
          </w:p>
        </w:tc>
        <w:tc>
          <w:tcPr>
            <w:tcW w:w="6836" w:type="dxa"/>
          </w:tcPr>
          <w:p w:rsidR="00EB56E6" w:rsidRDefault="00672209">
            <w:r>
              <w:t>Specifies the DeviceInfo.xml file for the call.</w:t>
            </w:r>
          </w:p>
        </w:tc>
      </w:tr>
      <w:tr w:rsidR="00EB56E6" w:rsidTr="00EB56E6">
        <w:tc>
          <w:tcPr>
            <w:tcW w:w="0" w:type="auto"/>
          </w:tcPr>
          <w:p w:rsidR="00EB56E6" w:rsidRDefault="00EB56E6">
            <w:r>
              <w:t>Providers/ProviderID</w:t>
            </w:r>
          </w:p>
        </w:tc>
        <w:tc>
          <w:tcPr>
            <w:tcW w:w="6836" w:type="dxa"/>
          </w:tcPr>
          <w:p w:rsidR="00EB56E6" w:rsidRDefault="00672209">
            <w:r>
              <w:t>ProviderID specifies the name of the provider information XML file located under the call’s additional data directory. For example: Provider1.xml. This allows the application to provide multiple provider information additional data blocks of information for a call.</w:t>
            </w:r>
          </w:p>
        </w:tc>
      </w:tr>
      <w:tr w:rsidR="00EB56E6" w:rsidTr="00EB56E6">
        <w:tc>
          <w:tcPr>
            <w:tcW w:w="0" w:type="auto"/>
          </w:tcPr>
          <w:p w:rsidR="00EB56E6" w:rsidRDefault="00EB56E6">
            <w:r>
              <w:t>ServiceInfo</w:t>
            </w:r>
          </w:p>
        </w:tc>
        <w:tc>
          <w:tcPr>
            <w:tcW w:w="6836" w:type="dxa"/>
          </w:tcPr>
          <w:p w:rsidR="00EB56E6" w:rsidRDefault="00672209">
            <w:r>
              <w:t>Specifies the ServiceInfo.xml file for the call.</w:t>
            </w:r>
          </w:p>
        </w:tc>
      </w:tr>
      <w:tr w:rsidR="00EB56E6" w:rsidTr="00EB56E6">
        <w:tc>
          <w:tcPr>
            <w:tcW w:w="0" w:type="auto"/>
          </w:tcPr>
          <w:p w:rsidR="00EB56E6" w:rsidRDefault="00EB56E6">
            <w:r>
              <w:t>SubscriberInfo</w:t>
            </w:r>
          </w:p>
        </w:tc>
        <w:tc>
          <w:tcPr>
            <w:tcW w:w="6836" w:type="dxa"/>
          </w:tcPr>
          <w:p w:rsidR="00EB56E6" w:rsidRDefault="00672209">
            <w:r>
              <w:t>Specifies the SubscriberInfo.xml file for the call.</w:t>
            </w:r>
          </w:p>
        </w:tc>
      </w:tr>
      <w:tr w:rsidR="00EB56E6" w:rsidTr="00EB56E6">
        <w:tc>
          <w:tcPr>
            <w:tcW w:w="0" w:type="auto"/>
          </w:tcPr>
          <w:p w:rsidR="00EB56E6" w:rsidRDefault="00EB56E6">
            <w:r>
              <w:t>AutomatedCrashNotification</w:t>
            </w:r>
          </w:p>
        </w:tc>
        <w:tc>
          <w:tcPr>
            <w:tcW w:w="6836" w:type="dxa"/>
          </w:tcPr>
          <w:p w:rsidR="00EB56E6" w:rsidRDefault="00672209">
            <w:r>
              <w:t>Specifies the AutomatedCrashNotification.xml file for the call.</w:t>
            </w:r>
          </w:p>
        </w:tc>
      </w:tr>
    </w:tbl>
    <w:p w:rsidR="00DC53B2" w:rsidRDefault="00DC53B2" w:rsidP="00696799"/>
    <w:p w:rsidR="002B6B9B" w:rsidRDefault="002B6B9B">
      <w:r>
        <w:br w:type="page"/>
      </w:r>
    </w:p>
    <w:p w:rsidR="002B6B9B" w:rsidRDefault="002B6B9B" w:rsidP="00696799"/>
    <w:p w:rsidR="00FD06C1" w:rsidRDefault="00FD06C1" w:rsidP="00FD06C1">
      <w:pPr>
        <w:pStyle w:val="Heading1"/>
      </w:pPr>
      <w:bookmarkStart w:id="40" w:name="_Toc226465877"/>
      <w:r>
        <w:t>Application Configuration Settings</w:t>
      </w:r>
      <w:bookmarkEnd w:id="40"/>
    </w:p>
    <w:p w:rsidR="00FD06C1" w:rsidRDefault="00A0726E" w:rsidP="005B3DA1">
      <w:r>
        <w:t xml:space="preserve">Application configuration settings shall be stored as JSON files underneath the Windows special folder called MyDocuments. For example, if the current user is John, the configuration files shall be stored in </w:t>
      </w:r>
      <w:r w:rsidRPr="00A0726E">
        <w:t>C:\Users\</w:t>
      </w:r>
      <w:r>
        <w:t>John</w:t>
      </w:r>
      <w:r w:rsidRPr="00A0726E">
        <w:t>\OneDrive\Documents\</w:t>
      </w:r>
      <w:r>
        <w:t>Osp</w:t>
      </w:r>
      <w:r w:rsidRPr="00A0726E">
        <w:t>Simulator</w:t>
      </w:r>
      <w:r>
        <w:t>.</w:t>
      </w:r>
    </w:p>
    <w:p w:rsidR="00267E0A" w:rsidRDefault="00A0726E" w:rsidP="00A0726E">
      <w:pPr>
        <w:pStyle w:val="Heading2"/>
      </w:pPr>
      <w:bookmarkStart w:id="41" w:name="_Toc226465878"/>
      <w:r>
        <w:t>Network Settings</w:t>
      </w:r>
      <w:bookmarkEnd w:id="41"/>
    </w:p>
    <w:p w:rsidR="005B7DCD" w:rsidRDefault="005B7DCD" w:rsidP="005B7DCD"/>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2539"/>
        <w:gridCol w:w="1302"/>
        <w:gridCol w:w="1291"/>
        <w:gridCol w:w="4398"/>
      </w:tblGrid>
      <w:tr w:rsidR="005B7DCD" w:rsidTr="004F12DB">
        <w:trPr>
          <w:cnfStyle w:val="100000000000" w:firstRow="1" w:lastRow="0" w:firstColumn="0" w:lastColumn="0" w:oddVBand="0" w:evenVBand="0" w:oddHBand="0" w:evenHBand="0" w:firstRowFirstColumn="0" w:firstRowLastColumn="0" w:lastRowFirstColumn="0" w:lastRowLastColumn="0"/>
        </w:trPr>
        <w:tc>
          <w:tcPr>
            <w:tcW w:w="1970" w:type="dxa"/>
          </w:tcPr>
          <w:p w:rsidR="005B7DCD" w:rsidRDefault="005B7DCD" w:rsidP="004F12DB">
            <w:pPr>
              <w:jc w:val="center"/>
            </w:pPr>
            <w:r>
              <w:t>Setting</w:t>
            </w:r>
          </w:p>
        </w:tc>
        <w:tc>
          <w:tcPr>
            <w:tcW w:w="1350" w:type="dxa"/>
          </w:tcPr>
          <w:p w:rsidR="005B7DCD" w:rsidRDefault="005B7DCD" w:rsidP="004F12DB">
            <w:pPr>
              <w:jc w:val="center"/>
            </w:pPr>
            <w:r>
              <w:t>Value Type</w:t>
            </w:r>
          </w:p>
        </w:tc>
        <w:tc>
          <w:tcPr>
            <w:tcW w:w="1350" w:type="dxa"/>
          </w:tcPr>
          <w:p w:rsidR="005B7DCD" w:rsidRDefault="005B7DCD" w:rsidP="004F12DB">
            <w:pPr>
              <w:jc w:val="center"/>
            </w:pPr>
            <w:r>
              <w:t>Default</w:t>
            </w:r>
          </w:p>
        </w:tc>
        <w:tc>
          <w:tcPr>
            <w:tcW w:w="4860" w:type="dxa"/>
          </w:tcPr>
          <w:p w:rsidR="005B7DCD" w:rsidRDefault="005B7DCD" w:rsidP="004F12DB">
            <w:pPr>
              <w:jc w:val="center"/>
            </w:pPr>
            <w:r>
              <w:t>Description</w:t>
            </w:r>
          </w:p>
        </w:tc>
      </w:tr>
      <w:tr w:rsidR="005B7DCD" w:rsidTr="004F12DB">
        <w:tc>
          <w:tcPr>
            <w:tcW w:w="1970" w:type="dxa"/>
          </w:tcPr>
          <w:p w:rsidR="005B7DCD" w:rsidRDefault="005B7DCD" w:rsidP="000D663B">
            <w:r>
              <w:t>EnableIPv4</w:t>
            </w:r>
          </w:p>
        </w:tc>
        <w:tc>
          <w:tcPr>
            <w:tcW w:w="1350" w:type="dxa"/>
          </w:tcPr>
          <w:p w:rsidR="005B7DCD" w:rsidRDefault="005B7DCD" w:rsidP="004F12DB">
            <w:r>
              <w:t>Boolean</w:t>
            </w:r>
          </w:p>
        </w:tc>
        <w:tc>
          <w:tcPr>
            <w:tcW w:w="1350" w:type="dxa"/>
          </w:tcPr>
          <w:p w:rsidR="005B7DCD" w:rsidRDefault="005B7DCD" w:rsidP="004F12DB">
            <w:r>
              <w:t>True</w:t>
            </w:r>
          </w:p>
        </w:tc>
        <w:tc>
          <w:tcPr>
            <w:tcW w:w="4860" w:type="dxa"/>
          </w:tcPr>
          <w:p w:rsidR="005B7DCD" w:rsidRDefault="004D3574" w:rsidP="004D3574">
            <w:r>
              <w:t>If true, then the application will use IPv4.</w:t>
            </w:r>
          </w:p>
        </w:tc>
      </w:tr>
      <w:tr w:rsidR="005B7DCD" w:rsidTr="004F12DB">
        <w:tc>
          <w:tcPr>
            <w:tcW w:w="1970" w:type="dxa"/>
          </w:tcPr>
          <w:p w:rsidR="005B7DCD" w:rsidRDefault="005B7DCD" w:rsidP="000D663B">
            <w:r>
              <w:t>EnableIPv6</w:t>
            </w:r>
          </w:p>
        </w:tc>
        <w:tc>
          <w:tcPr>
            <w:tcW w:w="1350" w:type="dxa"/>
          </w:tcPr>
          <w:p w:rsidR="005B7DCD" w:rsidRDefault="005B7DCD" w:rsidP="004F12DB">
            <w:r>
              <w:t>Boolean</w:t>
            </w:r>
          </w:p>
        </w:tc>
        <w:tc>
          <w:tcPr>
            <w:tcW w:w="1350" w:type="dxa"/>
          </w:tcPr>
          <w:p w:rsidR="005B7DCD" w:rsidRDefault="005B7DCD" w:rsidP="004F12DB">
            <w:r>
              <w:t>True</w:t>
            </w:r>
          </w:p>
        </w:tc>
        <w:tc>
          <w:tcPr>
            <w:tcW w:w="4860" w:type="dxa"/>
          </w:tcPr>
          <w:p w:rsidR="005B7DCD" w:rsidRDefault="004D3574" w:rsidP="004F12DB">
            <w:r>
              <w:t>If true, then the application will use IPv6.</w:t>
            </w:r>
          </w:p>
        </w:tc>
      </w:tr>
      <w:tr w:rsidR="005B7DCD" w:rsidTr="004F12DB">
        <w:tc>
          <w:tcPr>
            <w:tcW w:w="1970" w:type="dxa"/>
          </w:tcPr>
          <w:p w:rsidR="005B7DCD" w:rsidRDefault="005B7DCD" w:rsidP="000D663B">
            <w:r>
              <w:t>UseMutualAuthentication</w:t>
            </w:r>
          </w:p>
        </w:tc>
        <w:tc>
          <w:tcPr>
            <w:tcW w:w="1350" w:type="dxa"/>
          </w:tcPr>
          <w:p w:rsidR="005B7DCD" w:rsidRDefault="005B7DCD" w:rsidP="004F12DB">
            <w:r>
              <w:t>Boolean</w:t>
            </w:r>
          </w:p>
        </w:tc>
        <w:tc>
          <w:tcPr>
            <w:tcW w:w="1350" w:type="dxa"/>
          </w:tcPr>
          <w:p w:rsidR="005B7DCD" w:rsidRDefault="0023196A" w:rsidP="004F12DB">
            <w:r>
              <w:t>False</w:t>
            </w:r>
          </w:p>
        </w:tc>
        <w:tc>
          <w:tcPr>
            <w:tcW w:w="4860" w:type="dxa"/>
          </w:tcPr>
          <w:p w:rsidR="005B7DCD" w:rsidRDefault="005B7DCD" w:rsidP="004D3574">
            <w:r>
              <w:t xml:space="preserve">Applies to SIP over TLS. </w:t>
            </w:r>
            <w:r w:rsidR="004D3574">
              <w:t>If true, then the application shall offer its X.509 certificate when it attempts to connect to the remote host using SIP over TLS.</w:t>
            </w:r>
          </w:p>
        </w:tc>
      </w:tr>
      <w:tr w:rsidR="00DE1A85" w:rsidTr="004F12DB">
        <w:tc>
          <w:tcPr>
            <w:tcW w:w="1970" w:type="dxa"/>
          </w:tcPr>
          <w:p w:rsidR="00DE1A85" w:rsidRDefault="00DE1A85" w:rsidP="008F0EDC">
            <w:r>
              <w:t>UseH</w:t>
            </w:r>
            <w:r w:rsidR="008F0EDC">
              <w:t>ttps</w:t>
            </w:r>
          </w:p>
        </w:tc>
        <w:tc>
          <w:tcPr>
            <w:tcW w:w="1350" w:type="dxa"/>
          </w:tcPr>
          <w:p w:rsidR="00DE1A85" w:rsidRDefault="00DE1A85" w:rsidP="004F12DB">
            <w:r>
              <w:t>Boolean</w:t>
            </w:r>
          </w:p>
        </w:tc>
        <w:tc>
          <w:tcPr>
            <w:tcW w:w="1350" w:type="dxa"/>
          </w:tcPr>
          <w:p w:rsidR="00DE1A85" w:rsidRDefault="0023196A" w:rsidP="004F12DB">
            <w:r>
              <w:t>False</w:t>
            </w:r>
          </w:p>
        </w:tc>
        <w:tc>
          <w:tcPr>
            <w:tcW w:w="4860" w:type="dxa"/>
          </w:tcPr>
          <w:p w:rsidR="00DE1A85" w:rsidRDefault="00DE1A85" w:rsidP="004D3574">
            <w:r>
              <w:t xml:space="preserve">If true, then </w:t>
            </w:r>
            <w:r w:rsidR="002C62CD">
              <w:t>the application shall listen on HTTPS for its HELD and additional data interfaces. If false, then the application will listen on HTTP.</w:t>
            </w:r>
            <w:r>
              <w:t xml:space="preserve"> </w:t>
            </w:r>
          </w:p>
        </w:tc>
      </w:tr>
      <w:tr w:rsidR="00D635D0" w:rsidTr="004F12DB">
        <w:tc>
          <w:tcPr>
            <w:tcW w:w="1970" w:type="dxa"/>
          </w:tcPr>
          <w:p w:rsidR="00D635D0" w:rsidRDefault="00D635D0" w:rsidP="00D635D0">
            <w:r>
              <w:t>UseIPv4ForHttp</w:t>
            </w:r>
          </w:p>
        </w:tc>
        <w:tc>
          <w:tcPr>
            <w:tcW w:w="1350" w:type="dxa"/>
          </w:tcPr>
          <w:p w:rsidR="00D635D0" w:rsidRDefault="00D635D0" w:rsidP="004F12DB">
            <w:r>
              <w:t>Boolean</w:t>
            </w:r>
          </w:p>
        </w:tc>
        <w:tc>
          <w:tcPr>
            <w:tcW w:w="1350" w:type="dxa"/>
          </w:tcPr>
          <w:p w:rsidR="00D635D0" w:rsidRDefault="00D635D0" w:rsidP="004F12DB">
            <w:r>
              <w:t>True</w:t>
            </w:r>
          </w:p>
        </w:tc>
        <w:tc>
          <w:tcPr>
            <w:tcW w:w="4860" w:type="dxa"/>
          </w:tcPr>
          <w:p w:rsidR="00D635D0" w:rsidRDefault="00D635D0" w:rsidP="004D3574">
            <w:r>
              <w:t>If true, then use IPv4 for the HTTP interfaces, else use IPv6 for the HTTP interfaces.</w:t>
            </w:r>
          </w:p>
        </w:tc>
      </w:tr>
      <w:tr w:rsidR="00924C67" w:rsidTr="004F12DB">
        <w:tc>
          <w:tcPr>
            <w:tcW w:w="1970" w:type="dxa"/>
          </w:tcPr>
          <w:p w:rsidR="00924C67" w:rsidRDefault="00924C67" w:rsidP="000D663B">
            <w:r>
              <w:t>H</w:t>
            </w:r>
            <w:r w:rsidR="000D663B">
              <w:t>ttp</w:t>
            </w:r>
            <w:r>
              <w:t>PortNumber</w:t>
            </w:r>
          </w:p>
        </w:tc>
        <w:tc>
          <w:tcPr>
            <w:tcW w:w="1350" w:type="dxa"/>
          </w:tcPr>
          <w:p w:rsidR="00924C67" w:rsidRDefault="00924C67" w:rsidP="004F12DB">
            <w:r>
              <w:t>Numeric</w:t>
            </w:r>
          </w:p>
        </w:tc>
        <w:tc>
          <w:tcPr>
            <w:tcW w:w="1350" w:type="dxa"/>
          </w:tcPr>
          <w:p w:rsidR="00924C67" w:rsidRDefault="00924C67" w:rsidP="004F12DB">
            <w:r>
              <w:t>11000</w:t>
            </w:r>
          </w:p>
        </w:tc>
        <w:tc>
          <w:tcPr>
            <w:tcW w:w="4860" w:type="dxa"/>
          </w:tcPr>
          <w:p w:rsidR="00924C67" w:rsidRDefault="00924C67" w:rsidP="00B76487">
            <w:r>
              <w:t>Specifies the TCP port number to use for HTTP interfaces.</w:t>
            </w:r>
          </w:p>
        </w:tc>
      </w:tr>
      <w:tr w:rsidR="00B76487" w:rsidTr="004F12DB">
        <w:tc>
          <w:tcPr>
            <w:tcW w:w="1970" w:type="dxa"/>
          </w:tcPr>
          <w:p w:rsidR="00B76487" w:rsidRDefault="00B76487" w:rsidP="000D663B">
            <w:r>
              <w:t>H</w:t>
            </w:r>
            <w:r w:rsidR="000D663B">
              <w:t>ttps</w:t>
            </w:r>
            <w:r>
              <w:t>PortNumber</w:t>
            </w:r>
          </w:p>
        </w:tc>
        <w:tc>
          <w:tcPr>
            <w:tcW w:w="1350" w:type="dxa"/>
          </w:tcPr>
          <w:p w:rsidR="00B76487" w:rsidRDefault="00B76487" w:rsidP="004F12DB">
            <w:r>
              <w:t>Numeric</w:t>
            </w:r>
          </w:p>
        </w:tc>
        <w:tc>
          <w:tcPr>
            <w:tcW w:w="1350" w:type="dxa"/>
          </w:tcPr>
          <w:p w:rsidR="00B76487" w:rsidRDefault="00B76487" w:rsidP="004F12DB">
            <w:r>
              <w:t>11001</w:t>
            </w:r>
          </w:p>
        </w:tc>
        <w:tc>
          <w:tcPr>
            <w:tcW w:w="4860" w:type="dxa"/>
          </w:tcPr>
          <w:p w:rsidR="00B76487" w:rsidRDefault="00B76487" w:rsidP="00B76487">
            <w:r>
              <w:t>Specifies the TCP port number to use for HTTPS interfaces.</w:t>
            </w:r>
          </w:p>
        </w:tc>
      </w:tr>
      <w:tr w:rsidR="005B7DCD" w:rsidTr="004F12DB">
        <w:tc>
          <w:tcPr>
            <w:tcW w:w="1970" w:type="dxa"/>
          </w:tcPr>
          <w:p w:rsidR="005B7DCD" w:rsidRDefault="005B7DCD" w:rsidP="000D663B">
            <w:r>
              <w:t>LocalS</w:t>
            </w:r>
            <w:r w:rsidR="000D663B">
              <w:t>ip</w:t>
            </w:r>
            <w:r>
              <w:t>PortNumber</w:t>
            </w:r>
          </w:p>
        </w:tc>
        <w:tc>
          <w:tcPr>
            <w:tcW w:w="1350" w:type="dxa"/>
          </w:tcPr>
          <w:p w:rsidR="005B7DCD" w:rsidRDefault="005B7DCD" w:rsidP="004F12DB">
            <w:r>
              <w:t>Numeric</w:t>
            </w:r>
          </w:p>
        </w:tc>
        <w:tc>
          <w:tcPr>
            <w:tcW w:w="1350" w:type="dxa"/>
          </w:tcPr>
          <w:p w:rsidR="005B7DCD" w:rsidRDefault="005B7DCD" w:rsidP="004F12DB">
            <w:r>
              <w:t>5060</w:t>
            </w:r>
          </w:p>
        </w:tc>
        <w:tc>
          <w:tcPr>
            <w:tcW w:w="4860" w:type="dxa"/>
          </w:tcPr>
          <w:p w:rsidR="005B7DCD" w:rsidRDefault="005B7DCD" w:rsidP="004F12DB">
            <w:r>
              <w:t>SIP port for UDP and TCP.</w:t>
            </w:r>
          </w:p>
        </w:tc>
      </w:tr>
      <w:tr w:rsidR="005B7DCD" w:rsidTr="004F12DB">
        <w:tc>
          <w:tcPr>
            <w:tcW w:w="1970" w:type="dxa"/>
          </w:tcPr>
          <w:p w:rsidR="005B7DCD" w:rsidRDefault="005B7DCD" w:rsidP="000D663B">
            <w:r>
              <w:t>LocalS</w:t>
            </w:r>
            <w:r w:rsidR="000D663B">
              <w:t>ips</w:t>
            </w:r>
            <w:r>
              <w:t>PortNumber</w:t>
            </w:r>
          </w:p>
        </w:tc>
        <w:tc>
          <w:tcPr>
            <w:tcW w:w="1350" w:type="dxa"/>
          </w:tcPr>
          <w:p w:rsidR="005B7DCD" w:rsidRDefault="005B7DCD" w:rsidP="004F12DB">
            <w:r>
              <w:t>Numeric</w:t>
            </w:r>
          </w:p>
        </w:tc>
        <w:tc>
          <w:tcPr>
            <w:tcW w:w="1350" w:type="dxa"/>
          </w:tcPr>
          <w:p w:rsidR="005B7DCD" w:rsidRDefault="005B7DCD" w:rsidP="004F12DB">
            <w:r>
              <w:t>5061</w:t>
            </w:r>
          </w:p>
        </w:tc>
        <w:tc>
          <w:tcPr>
            <w:tcW w:w="4860" w:type="dxa"/>
          </w:tcPr>
          <w:p w:rsidR="005B7DCD" w:rsidRDefault="005B7DCD" w:rsidP="004F12DB">
            <w:r>
              <w:t>SIP port for Transport Layer Security (TLS).</w:t>
            </w:r>
          </w:p>
        </w:tc>
      </w:tr>
      <w:tr w:rsidR="005B7DCD" w:rsidTr="004F12DB">
        <w:tc>
          <w:tcPr>
            <w:tcW w:w="1970" w:type="dxa"/>
          </w:tcPr>
          <w:p w:rsidR="005B7DCD" w:rsidRDefault="005B7DCD" w:rsidP="000D663B">
            <w:r>
              <w:t>IPv4Address</w:t>
            </w:r>
          </w:p>
        </w:tc>
        <w:tc>
          <w:tcPr>
            <w:tcW w:w="1350" w:type="dxa"/>
          </w:tcPr>
          <w:p w:rsidR="005B7DCD" w:rsidRDefault="005B7DCD" w:rsidP="004F12DB">
            <w:r>
              <w:t>String</w:t>
            </w:r>
          </w:p>
        </w:tc>
        <w:tc>
          <w:tcPr>
            <w:tcW w:w="1350" w:type="dxa"/>
          </w:tcPr>
          <w:p w:rsidR="005B7DCD" w:rsidRDefault="005B7DCD" w:rsidP="004F12DB">
            <w:r>
              <w:t>NA</w:t>
            </w:r>
          </w:p>
        </w:tc>
        <w:tc>
          <w:tcPr>
            <w:tcW w:w="4860" w:type="dxa"/>
          </w:tcPr>
          <w:p w:rsidR="005B7DCD" w:rsidRDefault="005B7DCD" w:rsidP="004F12DB">
            <w:r>
              <w:t>The default will be the last selected IP address for the IPv4 network if it’s available, or the first IP address in the list of available IP addresses for the IPv4 network.</w:t>
            </w:r>
          </w:p>
        </w:tc>
      </w:tr>
      <w:tr w:rsidR="005B7DCD" w:rsidTr="004F12DB">
        <w:tc>
          <w:tcPr>
            <w:tcW w:w="1970" w:type="dxa"/>
          </w:tcPr>
          <w:p w:rsidR="005B7DCD" w:rsidRDefault="005B7DCD" w:rsidP="000D663B">
            <w:r>
              <w:t>IPv6Address</w:t>
            </w:r>
          </w:p>
        </w:tc>
        <w:tc>
          <w:tcPr>
            <w:tcW w:w="1350" w:type="dxa"/>
          </w:tcPr>
          <w:p w:rsidR="005B7DCD" w:rsidRDefault="005B7DCD" w:rsidP="004F12DB">
            <w:r>
              <w:t>String</w:t>
            </w:r>
          </w:p>
        </w:tc>
        <w:tc>
          <w:tcPr>
            <w:tcW w:w="1350" w:type="dxa"/>
          </w:tcPr>
          <w:p w:rsidR="005B7DCD" w:rsidRDefault="005B7DCD" w:rsidP="004F12DB">
            <w:r>
              <w:t>NA</w:t>
            </w:r>
          </w:p>
        </w:tc>
        <w:tc>
          <w:tcPr>
            <w:tcW w:w="4860" w:type="dxa"/>
          </w:tcPr>
          <w:p w:rsidR="005B7DCD" w:rsidRDefault="005B7DCD" w:rsidP="004F12DB">
            <w:r>
              <w:t>The default will be the last selected IP address for the IPv6 network if it’s available, or the first IP address in the list of available IP addresses for the IPv6 network.</w:t>
            </w:r>
          </w:p>
        </w:tc>
      </w:tr>
      <w:tr w:rsidR="005B7DCD" w:rsidTr="004F12DB">
        <w:tc>
          <w:tcPr>
            <w:tcW w:w="1970" w:type="dxa"/>
          </w:tcPr>
          <w:p w:rsidR="005B7DCD" w:rsidRDefault="005B7DCD" w:rsidP="000D663B">
            <w:r>
              <w:t>MediaPort</w:t>
            </w:r>
            <w:r w:rsidR="000D663B">
              <w:t>s</w:t>
            </w:r>
          </w:p>
        </w:tc>
        <w:tc>
          <w:tcPr>
            <w:tcW w:w="1350" w:type="dxa"/>
          </w:tcPr>
          <w:p w:rsidR="005B7DCD" w:rsidRDefault="005B7DCD" w:rsidP="004F12DB">
            <w:r>
              <w:t>NA</w:t>
            </w:r>
          </w:p>
        </w:tc>
        <w:tc>
          <w:tcPr>
            <w:tcW w:w="1350" w:type="dxa"/>
          </w:tcPr>
          <w:p w:rsidR="005B7DCD" w:rsidRDefault="005B7DCD" w:rsidP="004F12DB">
            <w:r>
              <w:t>NA</w:t>
            </w:r>
          </w:p>
        </w:tc>
        <w:tc>
          <w:tcPr>
            <w:tcW w:w="4860" w:type="dxa"/>
          </w:tcPr>
          <w:p w:rsidR="005B7DCD" w:rsidRDefault="005B7DCD" w:rsidP="004F12DB">
            <w:r>
              <w:t>See Media Port Ranges below.</w:t>
            </w:r>
          </w:p>
        </w:tc>
      </w:tr>
    </w:tbl>
    <w:p w:rsidR="005B7DCD" w:rsidRDefault="005B7DCD" w:rsidP="005B7DCD"/>
    <w:p w:rsidR="00DE1A85" w:rsidRDefault="00DE1A85" w:rsidP="00DE1A85">
      <w:pPr>
        <w:pStyle w:val="Heading3"/>
      </w:pPr>
      <w:bookmarkStart w:id="42" w:name="_Toc226465879"/>
      <w:r>
        <w:t>Media Port Ranges</w:t>
      </w:r>
      <w:bookmarkEnd w:id="42"/>
    </w:p>
    <w:p w:rsidR="00DE1A85" w:rsidRDefault="00DE1A85" w:rsidP="00DE1A85">
      <w:r>
        <w:t>The application shall provide the following media port settings for each media type.</w:t>
      </w:r>
    </w:p>
    <w:p w:rsidR="00DE1A85" w:rsidRDefault="00DE1A85" w:rsidP="00DE1A85">
      <w:pPr>
        <w:pStyle w:val="ListParagraph"/>
        <w:numPr>
          <w:ilvl w:val="0"/>
          <w:numId w:val="39"/>
        </w:numPr>
      </w:pPr>
      <w:r>
        <w:t>Starting Port</w:t>
      </w:r>
    </w:p>
    <w:p w:rsidR="00DE1A85" w:rsidRDefault="00DE1A85" w:rsidP="00DE1A85">
      <w:pPr>
        <w:pStyle w:val="ListParagraph"/>
        <w:numPr>
          <w:ilvl w:val="0"/>
          <w:numId w:val="39"/>
        </w:numPr>
      </w:pPr>
      <w:r>
        <w:t>Number of Ports</w:t>
      </w:r>
    </w:p>
    <w:p w:rsidR="00DE1A85" w:rsidRDefault="00DE1A85" w:rsidP="00DE1A85">
      <w:r>
        <w:t>The following table specifies the default media port settings.</w:t>
      </w:r>
    </w:p>
    <w:tbl>
      <w:tblPr>
        <w:tblStyle w:val="LightList-Accent3"/>
        <w:tblW w:w="0" w:type="auto"/>
        <w:jc w:val="center"/>
        <w:tblBorders>
          <w:insideH w:val="single" w:sz="6" w:space="0" w:color="A5A5A5" w:themeColor="accent3"/>
          <w:insideV w:val="single" w:sz="6" w:space="0" w:color="A5A5A5" w:themeColor="accent3"/>
        </w:tblBorders>
        <w:tblLook w:val="0620" w:firstRow="1" w:lastRow="0" w:firstColumn="0" w:lastColumn="0" w:noHBand="1" w:noVBand="1"/>
      </w:tblPr>
      <w:tblGrid>
        <w:gridCol w:w="1292"/>
        <w:gridCol w:w="1376"/>
        <w:gridCol w:w="1730"/>
      </w:tblGrid>
      <w:tr w:rsidR="00DE1A85" w:rsidTr="004F12DB">
        <w:trPr>
          <w:cnfStyle w:val="100000000000" w:firstRow="1" w:lastRow="0" w:firstColumn="0" w:lastColumn="0" w:oddVBand="0" w:evenVBand="0" w:oddHBand="0" w:evenHBand="0" w:firstRowFirstColumn="0" w:firstRowLastColumn="0" w:lastRowFirstColumn="0" w:lastRowLastColumn="0"/>
          <w:jc w:val="center"/>
        </w:trPr>
        <w:tc>
          <w:tcPr>
            <w:tcW w:w="0" w:type="auto"/>
          </w:tcPr>
          <w:p w:rsidR="00DE1A85" w:rsidRDefault="00DE1A85" w:rsidP="004F12DB">
            <w:r>
              <w:lastRenderedPageBreak/>
              <w:t>Media Type</w:t>
            </w:r>
          </w:p>
        </w:tc>
        <w:tc>
          <w:tcPr>
            <w:tcW w:w="0" w:type="auto"/>
          </w:tcPr>
          <w:p w:rsidR="00DE1A85" w:rsidRDefault="00DE1A85" w:rsidP="004F12DB">
            <w:r>
              <w:t>Starting Port</w:t>
            </w:r>
          </w:p>
        </w:tc>
        <w:tc>
          <w:tcPr>
            <w:tcW w:w="0" w:type="auto"/>
          </w:tcPr>
          <w:p w:rsidR="00DE1A85" w:rsidRDefault="00DE1A85" w:rsidP="004F12DB">
            <w:r>
              <w:t>Number of Ports</w:t>
            </w:r>
          </w:p>
        </w:tc>
      </w:tr>
      <w:tr w:rsidR="00DE1A85" w:rsidTr="004F12DB">
        <w:trPr>
          <w:jc w:val="center"/>
        </w:trPr>
        <w:tc>
          <w:tcPr>
            <w:tcW w:w="0" w:type="auto"/>
          </w:tcPr>
          <w:p w:rsidR="00DE1A85" w:rsidRDefault="00DE1A85" w:rsidP="004F12DB">
            <w:r>
              <w:t>Audio</w:t>
            </w:r>
          </w:p>
        </w:tc>
        <w:tc>
          <w:tcPr>
            <w:tcW w:w="0" w:type="auto"/>
          </w:tcPr>
          <w:p w:rsidR="00DE1A85" w:rsidRDefault="00DE1A85" w:rsidP="004F12DB">
            <w:r>
              <w:t>6000</w:t>
            </w:r>
          </w:p>
        </w:tc>
        <w:tc>
          <w:tcPr>
            <w:tcW w:w="0" w:type="auto"/>
          </w:tcPr>
          <w:p w:rsidR="00DE1A85" w:rsidRDefault="00DE1A85" w:rsidP="004F12DB">
            <w:r>
              <w:t>1</w:t>
            </w:r>
            <w:r w:rsidR="0023196A">
              <w:t>00</w:t>
            </w:r>
          </w:p>
        </w:tc>
      </w:tr>
      <w:tr w:rsidR="00DE1A85" w:rsidTr="004F12DB">
        <w:trPr>
          <w:jc w:val="center"/>
        </w:trPr>
        <w:tc>
          <w:tcPr>
            <w:tcW w:w="0" w:type="auto"/>
          </w:tcPr>
          <w:p w:rsidR="00DE1A85" w:rsidRDefault="00DE1A85" w:rsidP="004F12DB">
            <w:r>
              <w:t>Video</w:t>
            </w:r>
          </w:p>
        </w:tc>
        <w:tc>
          <w:tcPr>
            <w:tcW w:w="0" w:type="auto"/>
          </w:tcPr>
          <w:p w:rsidR="00DE1A85" w:rsidRDefault="00DE1A85" w:rsidP="004F12DB">
            <w:r>
              <w:t>7000</w:t>
            </w:r>
          </w:p>
        </w:tc>
        <w:tc>
          <w:tcPr>
            <w:tcW w:w="0" w:type="auto"/>
          </w:tcPr>
          <w:p w:rsidR="00DE1A85" w:rsidRDefault="00DE1A85" w:rsidP="004F12DB">
            <w:r>
              <w:t>1</w:t>
            </w:r>
            <w:r w:rsidR="0023196A">
              <w:t>00</w:t>
            </w:r>
          </w:p>
        </w:tc>
      </w:tr>
      <w:tr w:rsidR="00DE1A85" w:rsidTr="004F12DB">
        <w:trPr>
          <w:jc w:val="center"/>
        </w:trPr>
        <w:tc>
          <w:tcPr>
            <w:tcW w:w="0" w:type="auto"/>
          </w:tcPr>
          <w:p w:rsidR="00DE1A85" w:rsidRDefault="00DE1A85" w:rsidP="004F12DB">
            <w:r>
              <w:t>RTT</w:t>
            </w:r>
          </w:p>
        </w:tc>
        <w:tc>
          <w:tcPr>
            <w:tcW w:w="0" w:type="auto"/>
          </w:tcPr>
          <w:p w:rsidR="00DE1A85" w:rsidRDefault="00DE1A85" w:rsidP="004F12DB">
            <w:r>
              <w:t>8000</w:t>
            </w:r>
          </w:p>
        </w:tc>
        <w:tc>
          <w:tcPr>
            <w:tcW w:w="0" w:type="auto"/>
          </w:tcPr>
          <w:p w:rsidR="00DE1A85" w:rsidRDefault="00DE1A85" w:rsidP="004F12DB">
            <w:r>
              <w:t>1</w:t>
            </w:r>
            <w:r w:rsidR="0023196A">
              <w:t>00</w:t>
            </w:r>
          </w:p>
        </w:tc>
      </w:tr>
      <w:tr w:rsidR="00DE1A85" w:rsidTr="004F12DB">
        <w:trPr>
          <w:jc w:val="center"/>
        </w:trPr>
        <w:tc>
          <w:tcPr>
            <w:tcW w:w="0" w:type="auto"/>
          </w:tcPr>
          <w:p w:rsidR="00DE1A85" w:rsidRDefault="00DE1A85" w:rsidP="004F12DB">
            <w:r>
              <w:t>MSRP</w:t>
            </w:r>
          </w:p>
        </w:tc>
        <w:tc>
          <w:tcPr>
            <w:tcW w:w="0" w:type="auto"/>
          </w:tcPr>
          <w:p w:rsidR="00DE1A85" w:rsidRDefault="00DE1A85" w:rsidP="004F12DB">
            <w:r>
              <w:t>9000</w:t>
            </w:r>
          </w:p>
        </w:tc>
        <w:tc>
          <w:tcPr>
            <w:tcW w:w="0" w:type="auto"/>
          </w:tcPr>
          <w:p w:rsidR="00DE1A85" w:rsidRDefault="00DE1A85" w:rsidP="004F12DB">
            <w:r>
              <w:t>1</w:t>
            </w:r>
            <w:r w:rsidR="0023196A">
              <w:t>00</w:t>
            </w:r>
          </w:p>
        </w:tc>
      </w:tr>
    </w:tbl>
    <w:p w:rsidR="002C62CD" w:rsidRDefault="002C62CD" w:rsidP="00DE1A85"/>
    <w:p w:rsidR="00DE1A85" w:rsidRDefault="002C62CD" w:rsidP="00DE1A85">
      <w:r>
        <w:t>The default for the Number of Ports setting is 1 because the application only supports one call at a time.</w:t>
      </w:r>
    </w:p>
    <w:p w:rsidR="002C62CD" w:rsidRDefault="002C62CD" w:rsidP="002C62CD">
      <w:pPr>
        <w:pStyle w:val="Heading2"/>
      </w:pPr>
      <w:bookmarkStart w:id="43" w:name="_Toc226465880"/>
      <w:r>
        <w:t>Certificate Settings</w:t>
      </w:r>
      <w:bookmarkEnd w:id="43"/>
    </w:p>
    <w:p w:rsidR="002C62CD" w:rsidRDefault="002C62CD" w:rsidP="002C62CD">
      <w:r>
        <w:t xml:space="preserve">The application requires an X.509 certificate so that it can act as a </w:t>
      </w:r>
      <w:r w:rsidR="00265879">
        <w:t>client</w:t>
      </w:r>
      <w:r>
        <w:t xml:space="preserve"> for SIP TLS and</w:t>
      </w:r>
      <w:r w:rsidR="00265879">
        <w:t xml:space="preserve"> server</w:t>
      </w:r>
      <w:r>
        <w:t xml:space="preserve"> HTTPS requests.</w:t>
      </w:r>
    </w:p>
    <w:p w:rsidR="002C62CD" w:rsidRDefault="002C62CD" w:rsidP="002C62CD">
      <w:r>
        <w:t>The application shall provide a default X.509 PFX file that will be installed by the installation program.</w:t>
      </w:r>
    </w:p>
    <w:p w:rsidR="002C62CD" w:rsidRPr="003F1866" w:rsidRDefault="002C62CD" w:rsidP="002C62CD">
      <w:r>
        <w:t>The user shall be allowed to provide a custom X.509 PFX file by specifying the following.</w:t>
      </w:r>
    </w:p>
    <w:p w:rsidR="002C62CD" w:rsidRDefault="002C62CD" w:rsidP="002C62CD">
      <w:pPr>
        <w:pStyle w:val="ListParagraph"/>
        <w:numPr>
          <w:ilvl w:val="0"/>
          <w:numId w:val="40"/>
        </w:numPr>
      </w:pPr>
      <w:r>
        <w:t>X.509 Certificate Path</w:t>
      </w:r>
    </w:p>
    <w:p w:rsidR="002C62CD" w:rsidRDefault="002C62CD" w:rsidP="002C62CD">
      <w:pPr>
        <w:pStyle w:val="ListParagraph"/>
        <w:numPr>
          <w:ilvl w:val="0"/>
          <w:numId w:val="40"/>
        </w:numPr>
      </w:pPr>
      <w:r>
        <w:t>X.509 Certificate Password</w:t>
      </w:r>
    </w:p>
    <w:p w:rsidR="002C62CD" w:rsidRDefault="002C62CD" w:rsidP="002C62CD">
      <w:r>
        <w:t>The user shall be able to restore the certificate to the default X.509 certificate file.</w:t>
      </w:r>
    </w:p>
    <w:p w:rsidR="002C62CD" w:rsidRDefault="006C2172" w:rsidP="006C2172">
      <w:pPr>
        <w:pStyle w:val="Heading2"/>
      </w:pPr>
      <w:bookmarkStart w:id="44" w:name="_Toc226465881"/>
      <w:r>
        <w:t>Call Handling Settings</w:t>
      </w:r>
      <w:bookmarkEnd w:id="44"/>
    </w:p>
    <w:p w:rsidR="006C2172" w:rsidRDefault="006C2172" w:rsidP="002C62CD"/>
    <w:p w:rsidR="008E5B79" w:rsidRDefault="00C81A0B" w:rsidP="008E5B79">
      <w:pPr>
        <w:pStyle w:val="Heading3"/>
      </w:pPr>
      <w:bookmarkStart w:id="45" w:name="_Toc226465882"/>
      <w:r>
        <w:t xml:space="preserve">Last </w:t>
      </w:r>
      <w:r w:rsidR="008E5B79">
        <w:t>Call Address Settings</w:t>
      </w:r>
      <w:bookmarkEnd w:id="45"/>
    </w:p>
    <w:p w:rsidR="008E5B79" w:rsidRDefault="008E5B79" w:rsidP="008E5B79"/>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350"/>
        <w:gridCol w:w="1350"/>
        <w:gridCol w:w="4860"/>
      </w:tblGrid>
      <w:tr w:rsidR="008E5B79" w:rsidTr="007B2F51">
        <w:trPr>
          <w:cnfStyle w:val="100000000000" w:firstRow="1" w:lastRow="0" w:firstColumn="0" w:lastColumn="0" w:oddVBand="0" w:evenVBand="0" w:oddHBand="0" w:evenHBand="0" w:firstRowFirstColumn="0" w:firstRowLastColumn="0" w:lastRowFirstColumn="0" w:lastRowLastColumn="0"/>
        </w:trPr>
        <w:tc>
          <w:tcPr>
            <w:tcW w:w="1970" w:type="dxa"/>
          </w:tcPr>
          <w:p w:rsidR="008E5B79" w:rsidRDefault="008E5B79" w:rsidP="007B2F51">
            <w:pPr>
              <w:jc w:val="center"/>
            </w:pPr>
            <w:r>
              <w:t>Setting</w:t>
            </w:r>
          </w:p>
        </w:tc>
        <w:tc>
          <w:tcPr>
            <w:tcW w:w="1350" w:type="dxa"/>
          </w:tcPr>
          <w:p w:rsidR="008E5B79" w:rsidRDefault="008E5B79" w:rsidP="007B2F51">
            <w:pPr>
              <w:jc w:val="center"/>
            </w:pPr>
            <w:r>
              <w:t>Value Type</w:t>
            </w:r>
          </w:p>
        </w:tc>
        <w:tc>
          <w:tcPr>
            <w:tcW w:w="1350" w:type="dxa"/>
          </w:tcPr>
          <w:p w:rsidR="008E5B79" w:rsidRDefault="008E5B79" w:rsidP="007B2F51">
            <w:pPr>
              <w:jc w:val="center"/>
            </w:pPr>
            <w:r>
              <w:t>Default</w:t>
            </w:r>
          </w:p>
        </w:tc>
        <w:tc>
          <w:tcPr>
            <w:tcW w:w="4860" w:type="dxa"/>
          </w:tcPr>
          <w:p w:rsidR="008E5B79" w:rsidRDefault="008E5B79" w:rsidP="007B2F51">
            <w:pPr>
              <w:jc w:val="center"/>
            </w:pPr>
            <w:r>
              <w:t>Description</w:t>
            </w:r>
          </w:p>
        </w:tc>
      </w:tr>
      <w:tr w:rsidR="008E5B79" w:rsidTr="007B2F51">
        <w:tc>
          <w:tcPr>
            <w:tcW w:w="1970" w:type="dxa"/>
          </w:tcPr>
          <w:p w:rsidR="008E5B79" w:rsidRDefault="008E5B79" w:rsidP="00504DAC">
            <w:r>
              <w:t>S</w:t>
            </w:r>
            <w:r w:rsidR="00504DAC">
              <w:t>ipToUri</w:t>
            </w:r>
          </w:p>
        </w:tc>
        <w:tc>
          <w:tcPr>
            <w:tcW w:w="1350" w:type="dxa"/>
          </w:tcPr>
          <w:p w:rsidR="008E5B79" w:rsidRDefault="008E5B79" w:rsidP="007B2F51">
            <w:r>
              <w:t>String</w:t>
            </w:r>
          </w:p>
        </w:tc>
        <w:tc>
          <w:tcPr>
            <w:tcW w:w="1350" w:type="dxa"/>
          </w:tcPr>
          <w:p w:rsidR="008E5B79" w:rsidRDefault="008E5B79" w:rsidP="007B2F51">
            <w:r>
              <w:t>Null</w:t>
            </w:r>
          </w:p>
        </w:tc>
        <w:tc>
          <w:tcPr>
            <w:tcW w:w="4860" w:type="dxa"/>
          </w:tcPr>
          <w:p w:rsidR="008E5B79" w:rsidRDefault="001E0626" w:rsidP="007B2F51">
            <w:r>
              <w:t>Contains the last To SIP URI entered by the user. The To SIP URI is used to call the remote party.</w:t>
            </w:r>
          </w:p>
        </w:tc>
      </w:tr>
      <w:tr w:rsidR="008E5B79" w:rsidTr="007B2F51">
        <w:tc>
          <w:tcPr>
            <w:tcW w:w="1970" w:type="dxa"/>
          </w:tcPr>
          <w:p w:rsidR="008E5B79" w:rsidRDefault="008E5B79" w:rsidP="00504DAC">
            <w:r>
              <w:t>From</w:t>
            </w:r>
            <w:r w:rsidR="00504DAC">
              <w:t>User</w:t>
            </w:r>
          </w:p>
        </w:tc>
        <w:tc>
          <w:tcPr>
            <w:tcW w:w="1350" w:type="dxa"/>
          </w:tcPr>
          <w:p w:rsidR="008E5B79" w:rsidRDefault="008E5B79" w:rsidP="007B2F51">
            <w:r>
              <w:t>String</w:t>
            </w:r>
          </w:p>
        </w:tc>
        <w:tc>
          <w:tcPr>
            <w:tcW w:w="1350" w:type="dxa"/>
          </w:tcPr>
          <w:p w:rsidR="008E5B79" w:rsidRDefault="0021126F" w:rsidP="007B2F51">
            <w:r>
              <w:t>Null</w:t>
            </w:r>
          </w:p>
        </w:tc>
        <w:tc>
          <w:tcPr>
            <w:tcW w:w="4860" w:type="dxa"/>
          </w:tcPr>
          <w:p w:rsidR="008E5B79" w:rsidRDefault="001E0626" w:rsidP="007B2F51">
            <w:r>
              <w:t>Contains the last From Number entered by the user. The From Number is the user part of the local SIP URI in the From header of the outgoing INVITE request.</w:t>
            </w:r>
          </w:p>
        </w:tc>
      </w:tr>
      <w:tr w:rsidR="008E5B79" w:rsidTr="007B2F51">
        <w:tc>
          <w:tcPr>
            <w:tcW w:w="1970" w:type="dxa"/>
          </w:tcPr>
          <w:p w:rsidR="008E5B79" w:rsidRDefault="008E5B79" w:rsidP="00504DAC">
            <w:r>
              <w:t>Use</w:t>
            </w:r>
            <w:r w:rsidR="00504DAC">
              <w:t>UrnServiceSos</w:t>
            </w:r>
          </w:p>
        </w:tc>
        <w:tc>
          <w:tcPr>
            <w:tcW w:w="1350" w:type="dxa"/>
          </w:tcPr>
          <w:p w:rsidR="008E5B79" w:rsidRDefault="008E5B79" w:rsidP="007B2F51">
            <w:r>
              <w:t>Boolean</w:t>
            </w:r>
          </w:p>
        </w:tc>
        <w:tc>
          <w:tcPr>
            <w:tcW w:w="1350" w:type="dxa"/>
          </w:tcPr>
          <w:p w:rsidR="008E5B79" w:rsidRDefault="008E5B79" w:rsidP="007B2F51">
            <w:r>
              <w:t>False</w:t>
            </w:r>
          </w:p>
        </w:tc>
        <w:tc>
          <w:tcPr>
            <w:tcW w:w="4860" w:type="dxa"/>
          </w:tcPr>
          <w:p w:rsidR="008E5B79" w:rsidRDefault="001E0626" w:rsidP="007B2F51">
            <w:r>
              <w:t xml:space="preserve">If true, then the request URI of the outgoing INVITE request shall be set to </w:t>
            </w:r>
            <w:r w:rsidR="00BE5135">
              <w:t>“</w:t>
            </w:r>
            <w:r>
              <w:t>urn:service:sos</w:t>
            </w:r>
            <w:r w:rsidR="00BE5135">
              <w:t>”</w:t>
            </w:r>
            <w:r>
              <w:t xml:space="preserve">. If false then the request URI of the outgoing INVITE request </w:t>
            </w:r>
            <w:r w:rsidR="00E57D36">
              <w:t>will be set to the To SIP URI.</w:t>
            </w:r>
          </w:p>
        </w:tc>
      </w:tr>
      <w:tr w:rsidR="00BE5135" w:rsidTr="007B2F51">
        <w:tc>
          <w:tcPr>
            <w:tcW w:w="1970" w:type="dxa"/>
          </w:tcPr>
          <w:p w:rsidR="00BE5135" w:rsidRDefault="00BE5135" w:rsidP="00504DAC">
            <w:r>
              <w:t>UseTelUri</w:t>
            </w:r>
          </w:p>
        </w:tc>
        <w:tc>
          <w:tcPr>
            <w:tcW w:w="1350" w:type="dxa"/>
          </w:tcPr>
          <w:p w:rsidR="00BE5135" w:rsidRDefault="00BE5135" w:rsidP="007B2F51">
            <w:r>
              <w:t>Boolean</w:t>
            </w:r>
          </w:p>
        </w:tc>
        <w:tc>
          <w:tcPr>
            <w:tcW w:w="1350" w:type="dxa"/>
          </w:tcPr>
          <w:p w:rsidR="00BE5135" w:rsidRDefault="00BE5135" w:rsidP="007B2F51">
            <w:r>
              <w:t>False</w:t>
            </w:r>
          </w:p>
        </w:tc>
        <w:tc>
          <w:tcPr>
            <w:tcW w:w="4860" w:type="dxa"/>
          </w:tcPr>
          <w:p w:rsidR="00BE5135" w:rsidRDefault="00BE5135" w:rsidP="007B2F51">
            <w:r w:rsidRPr="00BE5135">
              <w:t>If true, then the application use</w:t>
            </w:r>
            <w:r w:rsidR="000C31A1">
              <w:t>s</w:t>
            </w:r>
            <w:r w:rsidRPr="00BE5135">
              <w:t xml:space="preserve"> a </w:t>
            </w:r>
            <w:r>
              <w:t>“</w:t>
            </w:r>
            <w:r w:rsidRPr="00BE5135">
              <w:t>tel</w:t>
            </w:r>
            <w:r>
              <w:t>”</w:t>
            </w:r>
            <w:r w:rsidRPr="00BE5135">
              <w:t xml:space="preserve"> URI in the SIP From header of the outgoing call.</w:t>
            </w:r>
          </w:p>
        </w:tc>
      </w:tr>
      <w:tr w:rsidR="008E5B79" w:rsidTr="007B2F51">
        <w:tc>
          <w:tcPr>
            <w:tcW w:w="1970" w:type="dxa"/>
          </w:tcPr>
          <w:p w:rsidR="008E5B79" w:rsidRDefault="008E5B79" w:rsidP="00504DAC">
            <w:r>
              <w:t>PreferIPv6</w:t>
            </w:r>
          </w:p>
        </w:tc>
        <w:tc>
          <w:tcPr>
            <w:tcW w:w="1350" w:type="dxa"/>
          </w:tcPr>
          <w:p w:rsidR="008E5B79" w:rsidRDefault="008E5B79" w:rsidP="008E5B79">
            <w:r>
              <w:t>Boolean</w:t>
            </w:r>
          </w:p>
        </w:tc>
        <w:tc>
          <w:tcPr>
            <w:tcW w:w="1350" w:type="dxa"/>
          </w:tcPr>
          <w:p w:rsidR="008E5B79" w:rsidRDefault="008E5B79" w:rsidP="008E5B79">
            <w:r>
              <w:t>True</w:t>
            </w:r>
          </w:p>
        </w:tc>
        <w:tc>
          <w:tcPr>
            <w:tcW w:w="4860" w:type="dxa"/>
          </w:tcPr>
          <w:p w:rsidR="008E5B79" w:rsidRDefault="008E5B79" w:rsidP="008E5B79">
            <w:r>
              <w:t xml:space="preserve">This setting </w:t>
            </w:r>
            <w:r w:rsidR="00E83395">
              <w:t xml:space="preserve">is </w:t>
            </w:r>
            <w:r>
              <w:t>applied if the application needs to do a DNS host name lookup for the remote host and the DNS server returns an IPv6 address for the host.</w:t>
            </w:r>
          </w:p>
        </w:tc>
      </w:tr>
    </w:tbl>
    <w:p w:rsidR="008E5B79" w:rsidRDefault="008E5B79" w:rsidP="008E5B79"/>
    <w:p w:rsidR="00EA05CD" w:rsidRDefault="00EA05CD" w:rsidP="00EA05CD">
      <w:pPr>
        <w:pStyle w:val="Heading2"/>
      </w:pPr>
      <w:bookmarkStart w:id="46" w:name="_Toc226465883"/>
      <w:r>
        <w:lastRenderedPageBreak/>
        <w:t>Media Settings</w:t>
      </w:r>
      <w:bookmarkEnd w:id="46"/>
    </w:p>
    <w:p w:rsidR="00EA05CD" w:rsidRDefault="00EA05CD" w:rsidP="00EA05CD">
      <w:pPr>
        <w:pStyle w:val="Heading3"/>
      </w:pPr>
      <w:bookmarkStart w:id="47" w:name="_Toc226465884"/>
      <w:r>
        <w:t>Enabled Media Settings</w:t>
      </w:r>
      <w:bookmarkEnd w:id="47"/>
    </w:p>
    <w:p w:rsidR="00EA05CD" w:rsidRDefault="00EA05CD" w:rsidP="00EA05CD">
      <w:r>
        <w:t>The Enabled Media Settings specify which media types the application will offer in an outgoing INVITE request.</w:t>
      </w:r>
    </w:p>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350"/>
        <w:gridCol w:w="1350"/>
        <w:gridCol w:w="4860"/>
      </w:tblGrid>
      <w:tr w:rsidR="00EA05CD" w:rsidTr="000A74A6">
        <w:trPr>
          <w:cnfStyle w:val="100000000000" w:firstRow="1" w:lastRow="0" w:firstColumn="0" w:lastColumn="0" w:oddVBand="0" w:evenVBand="0" w:oddHBand="0" w:evenHBand="0" w:firstRowFirstColumn="0" w:firstRowLastColumn="0" w:lastRowFirstColumn="0" w:lastRowLastColumn="0"/>
        </w:trPr>
        <w:tc>
          <w:tcPr>
            <w:tcW w:w="1970" w:type="dxa"/>
          </w:tcPr>
          <w:p w:rsidR="00EA05CD" w:rsidRDefault="00EA05CD" w:rsidP="000A74A6">
            <w:pPr>
              <w:jc w:val="center"/>
            </w:pPr>
            <w:r>
              <w:t>Setting</w:t>
            </w:r>
          </w:p>
        </w:tc>
        <w:tc>
          <w:tcPr>
            <w:tcW w:w="1350" w:type="dxa"/>
          </w:tcPr>
          <w:p w:rsidR="00EA05CD" w:rsidRDefault="00EA05CD" w:rsidP="000A74A6">
            <w:pPr>
              <w:jc w:val="center"/>
            </w:pPr>
            <w:r>
              <w:t>Value Type</w:t>
            </w:r>
          </w:p>
        </w:tc>
        <w:tc>
          <w:tcPr>
            <w:tcW w:w="1350" w:type="dxa"/>
          </w:tcPr>
          <w:p w:rsidR="00EA05CD" w:rsidRDefault="00EA05CD" w:rsidP="000A74A6">
            <w:pPr>
              <w:jc w:val="center"/>
            </w:pPr>
            <w:r>
              <w:t>Default</w:t>
            </w:r>
          </w:p>
        </w:tc>
        <w:tc>
          <w:tcPr>
            <w:tcW w:w="4860" w:type="dxa"/>
          </w:tcPr>
          <w:p w:rsidR="00EA05CD" w:rsidRDefault="00EA05CD" w:rsidP="000A74A6">
            <w:pPr>
              <w:jc w:val="center"/>
            </w:pPr>
            <w:r>
              <w:t>Description</w:t>
            </w:r>
          </w:p>
        </w:tc>
      </w:tr>
      <w:tr w:rsidR="00EA05CD" w:rsidTr="000A74A6">
        <w:tc>
          <w:tcPr>
            <w:tcW w:w="1970" w:type="dxa"/>
          </w:tcPr>
          <w:p w:rsidR="00EA05CD" w:rsidRDefault="00EA05CD" w:rsidP="00504DAC">
            <w:r>
              <w:t>OfferAudio</w:t>
            </w:r>
          </w:p>
        </w:tc>
        <w:tc>
          <w:tcPr>
            <w:tcW w:w="1350" w:type="dxa"/>
          </w:tcPr>
          <w:p w:rsidR="00EA05CD" w:rsidRDefault="00EA05CD" w:rsidP="000A74A6">
            <w:r>
              <w:t>Boolean</w:t>
            </w:r>
          </w:p>
        </w:tc>
        <w:tc>
          <w:tcPr>
            <w:tcW w:w="1350" w:type="dxa"/>
          </w:tcPr>
          <w:p w:rsidR="00EA05CD" w:rsidRDefault="00EA05CD" w:rsidP="000A74A6">
            <w:r>
              <w:t>True</w:t>
            </w:r>
          </w:p>
        </w:tc>
        <w:tc>
          <w:tcPr>
            <w:tcW w:w="4860" w:type="dxa"/>
          </w:tcPr>
          <w:p w:rsidR="00EA05CD" w:rsidRDefault="00504DAC" w:rsidP="000A74A6">
            <w:r>
              <w:t>If true then the application will offer audio media with the initial INVITE request.</w:t>
            </w:r>
          </w:p>
        </w:tc>
      </w:tr>
      <w:tr w:rsidR="00EA05CD" w:rsidTr="000A74A6">
        <w:tc>
          <w:tcPr>
            <w:tcW w:w="1970" w:type="dxa"/>
          </w:tcPr>
          <w:p w:rsidR="00EA05CD" w:rsidRDefault="00EA05CD" w:rsidP="00504DAC">
            <w:r>
              <w:t>OfferVideo</w:t>
            </w:r>
          </w:p>
        </w:tc>
        <w:tc>
          <w:tcPr>
            <w:tcW w:w="1350" w:type="dxa"/>
          </w:tcPr>
          <w:p w:rsidR="00EA05CD" w:rsidRDefault="00EA05CD" w:rsidP="000A74A6">
            <w:r>
              <w:t>Boolean</w:t>
            </w:r>
          </w:p>
        </w:tc>
        <w:tc>
          <w:tcPr>
            <w:tcW w:w="1350" w:type="dxa"/>
          </w:tcPr>
          <w:p w:rsidR="00EA05CD" w:rsidRDefault="00EA05CD" w:rsidP="000A74A6">
            <w:r>
              <w:t>False</w:t>
            </w:r>
          </w:p>
        </w:tc>
        <w:tc>
          <w:tcPr>
            <w:tcW w:w="4860" w:type="dxa"/>
          </w:tcPr>
          <w:p w:rsidR="00EA05CD" w:rsidRDefault="00504DAC" w:rsidP="000A74A6">
            <w:r>
              <w:t>If true then the application will offer video media with the initial INVITE request.</w:t>
            </w:r>
          </w:p>
        </w:tc>
      </w:tr>
      <w:tr w:rsidR="00EA05CD" w:rsidTr="000A74A6">
        <w:tc>
          <w:tcPr>
            <w:tcW w:w="1970" w:type="dxa"/>
          </w:tcPr>
          <w:p w:rsidR="00EA05CD" w:rsidRDefault="00EA05CD" w:rsidP="00504DAC">
            <w:r>
              <w:t>OfferR</w:t>
            </w:r>
            <w:r w:rsidR="00504DAC">
              <w:t>tt</w:t>
            </w:r>
          </w:p>
        </w:tc>
        <w:tc>
          <w:tcPr>
            <w:tcW w:w="1350" w:type="dxa"/>
          </w:tcPr>
          <w:p w:rsidR="00EA05CD" w:rsidRDefault="00EA05CD" w:rsidP="000A74A6">
            <w:r>
              <w:t>Boolean</w:t>
            </w:r>
          </w:p>
        </w:tc>
        <w:tc>
          <w:tcPr>
            <w:tcW w:w="1350" w:type="dxa"/>
          </w:tcPr>
          <w:p w:rsidR="00EA05CD" w:rsidRDefault="00EA05CD" w:rsidP="000A74A6">
            <w:r>
              <w:t>False</w:t>
            </w:r>
          </w:p>
        </w:tc>
        <w:tc>
          <w:tcPr>
            <w:tcW w:w="4860" w:type="dxa"/>
          </w:tcPr>
          <w:p w:rsidR="00EA05CD" w:rsidRDefault="00504DAC" w:rsidP="000A74A6">
            <w:r>
              <w:t>If true then the application will offer Real Time Text (RTT) with the initial INVITE request.</w:t>
            </w:r>
          </w:p>
        </w:tc>
      </w:tr>
      <w:tr w:rsidR="00EA05CD" w:rsidTr="000A74A6">
        <w:tc>
          <w:tcPr>
            <w:tcW w:w="1970" w:type="dxa"/>
          </w:tcPr>
          <w:p w:rsidR="00EA05CD" w:rsidRDefault="00EA05CD" w:rsidP="00504DAC">
            <w:r>
              <w:t>OfferM</w:t>
            </w:r>
            <w:r w:rsidR="00504DAC">
              <w:t>srp</w:t>
            </w:r>
          </w:p>
        </w:tc>
        <w:tc>
          <w:tcPr>
            <w:tcW w:w="1350" w:type="dxa"/>
          </w:tcPr>
          <w:p w:rsidR="00EA05CD" w:rsidRDefault="00EA05CD" w:rsidP="000A74A6">
            <w:r>
              <w:t>Boolean</w:t>
            </w:r>
          </w:p>
        </w:tc>
        <w:tc>
          <w:tcPr>
            <w:tcW w:w="1350" w:type="dxa"/>
          </w:tcPr>
          <w:p w:rsidR="00EA05CD" w:rsidRDefault="00EA05CD" w:rsidP="000A74A6">
            <w:r>
              <w:t>False</w:t>
            </w:r>
          </w:p>
        </w:tc>
        <w:tc>
          <w:tcPr>
            <w:tcW w:w="4860" w:type="dxa"/>
          </w:tcPr>
          <w:p w:rsidR="00EA05CD" w:rsidRDefault="007305C9" w:rsidP="000A74A6">
            <w:r>
              <w:t>If true then the application will offer Message Session Relay Protocol (MSRP) with the initial INVITE request.</w:t>
            </w:r>
          </w:p>
        </w:tc>
      </w:tr>
    </w:tbl>
    <w:p w:rsidR="00EA05CD" w:rsidRDefault="00EA05CD" w:rsidP="008E5B79"/>
    <w:p w:rsidR="008E5B79" w:rsidRDefault="00E322E6" w:rsidP="00E322E6">
      <w:pPr>
        <w:pStyle w:val="Heading3"/>
      </w:pPr>
      <w:bookmarkStart w:id="48" w:name="_Toc226465885"/>
      <w:r>
        <w:t>Media Codec Settings</w:t>
      </w:r>
      <w:bookmarkEnd w:id="48"/>
    </w:p>
    <w:p w:rsidR="00E322E6" w:rsidRDefault="007B2F51" w:rsidP="002C62CD">
      <w:r>
        <w:t>The media codec settings specify which audio and video codecs the application will offer in an outgoing INVITE request. The user shall be able to customize each list by adding or removing codecs. The user shall be able to determine the order of the codecs in each list. Each list must contain at least one codec.</w:t>
      </w:r>
    </w:p>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1970"/>
        <w:gridCol w:w="1350"/>
        <w:gridCol w:w="2160"/>
        <w:gridCol w:w="4050"/>
      </w:tblGrid>
      <w:tr w:rsidR="00E57D36" w:rsidTr="007B2F51">
        <w:trPr>
          <w:cnfStyle w:val="100000000000" w:firstRow="1" w:lastRow="0" w:firstColumn="0" w:lastColumn="0" w:oddVBand="0" w:evenVBand="0" w:oddHBand="0" w:evenHBand="0" w:firstRowFirstColumn="0" w:firstRowLastColumn="0" w:lastRowFirstColumn="0" w:lastRowLastColumn="0"/>
        </w:trPr>
        <w:tc>
          <w:tcPr>
            <w:tcW w:w="1970" w:type="dxa"/>
          </w:tcPr>
          <w:p w:rsidR="00E57D36" w:rsidRDefault="00E57D36" w:rsidP="007B2F51">
            <w:pPr>
              <w:jc w:val="center"/>
            </w:pPr>
            <w:r>
              <w:t>Setting</w:t>
            </w:r>
          </w:p>
        </w:tc>
        <w:tc>
          <w:tcPr>
            <w:tcW w:w="1350" w:type="dxa"/>
          </w:tcPr>
          <w:p w:rsidR="00E57D36" w:rsidRDefault="00E57D36" w:rsidP="007B2F51">
            <w:pPr>
              <w:jc w:val="center"/>
            </w:pPr>
            <w:r>
              <w:t>Value Type</w:t>
            </w:r>
          </w:p>
        </w:tc>
        <w:tc>
          <w:tcPr>
            <w:tcW w:w="2160" w:type="dxa"/>
          </w:tcPr>
          <w:p w:rsidR="00E57D36" w:rsidRDefault="00E57D36" w:rsidP="007B2F51">
            <w:pPr>
              <w:jc w:val="center"/>
            </w:pPr>
            <w:r>
              <w:t>Default</w:t>
            </w:r>
          </w:p>
        </w:tc>
        <w:tc>
          <w:tcPr>
            <w:tcW w:w="4050" w:type="dxa"/>
          </w:tcPr>
          <w:p w:rsidR="00E57D36" w:rsidRDefault="00E57D36" w:rsidP="007B2F51">
            <w:pPr>
              <w:jc w:val="center"/>
            </w:pPr>
            <w:r>
              <w:t>Description</w:t>
            </w:r>
          </w:p>
        </w:tc>
      </w:tr>
      <w:tr w:rsidR="00E57D36" w:rsidTr="007B2F51">
        <w:tc>
          <w:tcPr>
            <w:tcW w:w="1970" w:type="dxa"/>
          </w:tcPr>
          <w:p w:rsidR="00E57D36" w:rsidRDefault="00E57D36" w:rsidP="007B2F51">
            <w:r>
              <w:t>AudioCodecs</w:t>
            </w:r>
          </w:p>
        </w:tc>
        <w:tc>
          <w:tcPr>
            <w:tcW w:w="1350" w:type="dxa"/>
          </w:tcPr>
          <w:p w:rsidR="00E57D36" w:rsidRDefault="00E57D36" w:rsidP="007B2F51">
            <w:r>
              <w:t>List&lt;string&gt;</w:t>
            </w:r>
          </w:p>
        </w:tc>
        <w:tc>
          <w:tcPr>
            <w:tcW w:w="2160" w:type="dxa"/>
          </w:tcPr>
          <w:p w:rsidR="00E57D36" w:rsidRDefault="007B2F51" w:rsidP="007B2F51">
            <w:r>
              <w:t>PCMU, PCMA, G722, G729, AMR-WB</w:t>
            </w:r>
          </w:p>
        </w:tc>
        <w:tc>
          <w:tcPr>
            <w:tcW w:w="4050" w:type="dxa"/>
          </w:tcPr>
          <w:p w:rsidR="00E57D36" w:rsidRDefault="007B2F51" w:rsidP="007B2F51">
            <w:r>
              <w:t>Contains a list of audio codecs that the application will offer for audio in the outgoing INVITE request.</w:t>
            </w:r>
          </w:p>
        </w:tc>
      </w:tr>
      <w:tr w:rsidR="00E57D36" w:rsidTr="007B2F51">
        <w:tc>
          <w:tcPr>
            <w:tcW w:w="1970" w:type="dxa"/>
          </w:tcPr>
          <w:p w:rsidR="00E57D36" w:rsidRDefault="00E57D36" w:rsidP="007B2F51">
            <w:r>
              <w:t>VideoCodecs</w:t>
            </w:r>
          </w:p>
        </w:tc>
        <w:tc>
          <w:tcPr>
            <w:tcW w:w="1350" w:type="dxa"/>
          </w:tcPr>
          <w:p w:rsidR="00E57D36" w:rsidRDefault="00E57D36" w:rsidP="007B2F51">
            <w:r>
              <w:t>List&lt;string&gt;</w:t>
            </w:r>
          </w:p>
        </w:tc>
        <w:tc>
          <w:tcPr>
            <w:tcW w:w="2160" w:type="dxa"/>
          </w:tcPr>
          <w:p w:rsidR="00E57D36" w:rsidRDefault="007B2F51" w:rsidP="007B2F51">
            <w:r>
              <w:t>H264, VP8</w:t>
            </w:r>
          </w:p>
        </w:tc>
        <w:tc>
          <w:tcPr>
            <w:tcW w:w="4050" w:type="dxa"/>
          </w:tcPr>
          <w:p w:rsidR="00E57D36" w:rsidRDefault="007B2F51" w:rsidP="007B2F51">
            <w:r>
              <w:t>Contains a list of video codecs that the application will offer for video in the outgoing INVITE request.</w:t>
            </w:r>
          </w:p>
        </w:tc>
      </w:tr>
    </w:tbl>
    <w:p w:rsidR="00E57D36" w:rsidRDefault="00E57D36" w:rsidP="00E57D36"/>
    <w:p w:rsidR="00DE1A85" w:rsidRDefault="004F12DB" w:rsidP="004F12DB">
      <w:pPr>
        <w:pStyle w:val="Heading3"/>
      </w:pPr>
      <w:bookmarkStart w:id="49" w:name="_Toc226465886"/>
      <w:r>
        <w:t>Media Encryption Settings</w:t>
      </w:r>
      <w:bookmarkEnd w:id="49"/>
    </w:p>
    <w:p w:rsidR="004F12DB" w:rsidRDefault="004F12DB" w:rsidP="004F12DB">
      <w:r>
        <w:t>These settings specify the type of media encryption to offer for outgoing calls.</w:t>
      </w:r>
    </w:p>
    <w:p w:rsidR="004F12DB" w:rsidRDefault="004F12DB" w:rsidP="004F12DB">
      <w:r>
        <w:t>The following options shall be available for RTP type media (audio, video and RTT).</w:t>
      </w:r>
    </w:p>
    <w:p w:rsidR="004F12DB" w:rsidRDefault="004F12DB" w:rsidP="004F12DB">
      <w:pPr>
        <w:pStyle w:val="ListParagraph"/>
        <w:numPr>
          <w:ilvl w:val="0"/>
          <w:numId w:val="41"/>
        </w:numPr>
      </w:pPr>
      <w:r>
        <w:t>None</w:t>
      </w:r>
    </w:p>
    <w:p w:rsidR="004F12DB" w:rsidRDefault="004F12DB" w:rsidP="004F12DB">
      <w:pPr>
        <w:pStyle w:val="ListParagraph"/>
        <w:numPr>
          <w:ilvl w:val="0"/>
          <w:numId w:val="41"/>
        </w:numPr>
      </w:pPr>
      <w:r>
        <w:t>SDES-SRTP</w:t>
      </w:r>
    </w:p>
    <w:p w:rsidR="004F12DB" w:rsidRDefault="004F12DB" w:rsidP="004F12DB">
      <w:pPr>
        <w:pStyle w:val="ListParagraph"/>
        <w:numPr>
          <w:ilvl w:val="0"/>
          <w:numId w:val="41"/>
        </w:numPr>
      </w:pPr>
      <w:r>
        <w:t>DTLS-SRTP</w:t>
      </w:r>
    </w:p>
    <w:p w:rsidR="004F12DB" w:rsidRDefault="004F12DB" w:rsidP="004F12DB">
      <w:r>
        <w:t>The default setting shall be “None”.</w:t>
      </w:r>
    </w:p>
    <w:p w:rsidR="004F12DB" w:rsidRDefault="004F12DB" w:rsidP="004F12DB">
      <w:r>
        <w:t>The following options shall be available for MSRP media.</w:t>
      </w:r>
    </w:p>
    <w:p w:rsidR="004F12DB" w:rsidRDefault="004F12DB" w:rsidP="004F12DB">
      <w:pPr>
        <w:pStyle w:val="ListParagraph"/>
        <w:numPr>
          <w:ilvl w:val="0"/>
          <w:numId w:val="42"/>
        </w:numPr>
      </w:pPr>
      <w:r>
        <w:t>None</w:t>
      </w:r>
    </w:p>
    <w:p w:rsidR="004F12DB" w:rsidRDefault="004F12DB" w:rsidP="004F12DB">
      <w:pPr>
        <w:pStyle w:val="ListParagraph"/>
        <w:numPr>
          <w:ilvl w:val="0"/>
          <w:numId w:val="42"/>
        </w:numPr>
      </w:pPr>
      <w:r>
        <w:t>MSRPS (MSRP over TLS)</w:t>
      </w:r>
    </w:p>
    <w:p w:rsidR="004F12DB" w:rsidRDefault="004F12DB" w:rsidP="004F12DB">
      <w:r>
        <w:t>The default setting shall be “None”.</w:t>
      </w:r>
    </w:p>
    <w:p w:rsidR="007305C9" w:rsidRDefault="007305C9" w:rsidP="007305C9">
      <w:pPr>
        <w:pStyle w:val="Heading3"/>
      </w:pPr>
      <w:bookmarkStart w:id="50" w:name="_Toc226465887"/>
      <w:r>
        <w:lastRenderedPageBreak/>
        <w:t>Miscellaneous Media Settings</w:t>
      </w:r>
      <w:bookmarkEnd w:id="50"/>
    </w:p>
    <w:p w:rsidR="007305C9" w:rsidRPr="007305C9" w:rsidRDefault="007305C9" w:rsidP="007305C9"/>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2635"/>
        <w:gridCol w:w="1257"/>
        <w:gridCol w:w="1138"/>
        <w:gridCol w:w="4500"/>
      </w:tblGrid>
      <w:tr w:rsidR="007305C9" w:rsidTr="00EF54A3">
        <w:trPr>
          <w:cnfStyle w:val="100000000000" w:firstRow="1" w:lastRow="0" w:firstColumn="0" w:lastColumn="0" w:oddVBand="0" w:evenVBand="0" w:oddHBand="0" w:evenHBand="0" w:firstRowFirstColumn="0" w:firstRowLastColumn="0" w:lastRowFirstColumn="0" w:lastRowLastColumn="0"/>
        </w:trPr>
        <w:tc>
          <w:tcPr>
            <w:tcW w:w="2635" w:type="dxa"/>
          </w:tcPr>
          <w:p w:rsidR="007305C9" w:rsidRDefault="007305C9" w:rsidP="00EA6ED5">
            <w:pPr>
              <w:jc w:val="center"/>
            </w:pPr>
            <w:r>
              <w:t>Setting</w:t>
            </w:r>
          </w:p>
        </w:tc>
        <w:tc>
          <w:tcPr>
            <w:tcW w:w="1257" w:type="dxa"/>
          </w:tcPr>
          <w:p w:rsidR="007305C9" w:rsidRDefault="007305C9" w:rsidP="00EA6ED5">
            <w:pPr>
              <w:jc w:val="center"/>
            </w:pPr>
            <w:r>
              <w:t>Value Type</w:t>
            </w:r>
          </w:p>
        </w:tc>
        <w:tc>
          <w:tcPr>
            <w:tcW w:w="1138" w:type="dxa"/>
          </w:tcPr>
          <w:p w:rsidR="007305C9" w:rsidRDefault="007305C9" w:rsidP="00EA6ED5">
            <w:pPr>
              <w:jc w:val="center"/>
            </w:pPr>
            <w:r>
              <w:t>Default</w:t>
            </w:r>
          </w:p>
        </w:tc>
        <w:tc>
          <w:tcPr>
            <w:tcW w:w="4500" w:type="dxa"/>
          </w:tcPr>
          <w:p w:rsidR="007305C9" w:rsidRDefault="007305C9" w:rsidP="00EA6ED5">
            <w:pPr>
              <w:jc w:val="center"/>
            </w:pPr>
            <w:r>
              <w:t>Description</w:t>
            </w:r>
          </w:p>
        </w:tc>
      </w:tr>
      <w:tr w:rsidR="007305C9" w:rsidTr="00EF54A3">
        <w:tc>
          <w:tcPr>
            <w:tcW w:w="2635" w:type="dxa"/>
          </w:tcPr>
          <w:p w:rsidR="007305C9" w:rsidRDefault="00EF54A3" w:rsidP="00EA6ED5">
            <w:r>
              <w:t>UseMsrpCpim</w:t>
            </w:r>
          </w:p>
        </w:tc>
        <w:tc>
          <w:tcPr>
            <w:tcW w:w="1257" w:type="dxa"/>
          </w:tcPr>
          <w:p w:rsidR="007305C9" w:rsidRDefault="00EF54A3" w:rsidP="00EA6ED5">
            <w:r>
              <w:t>Bool</w:t>
            </w:r>
          </w:p>
        </w:tc>
        <w:tc>
          <w:tcPr>
            <w:tcW w:w="1138" w:type="dxa"/>
          </w:tcPr>
          <w:p w:rsidR="007305C9" w:rsidRDefault="00EF54A3" w:rsidP="00EA6ED5">
            <w:r>
              <w:t>false</w:t>
            </w:r>
          </w:p>
        </w:tc>
        <w:tc>
          <w:tcPr>
            <w:tcW w:w="4500" w:type="dxa"/>
          </w:tcPr>
          <w:p w:rsidR="007305C9" w:rsidRDefault="00EF54A3" w:rsidP="00EA6ED5">
            <w:r>
              <w:t>If true then the application will always use messabe/cpim for sending MSRP text messages.</w:t>
            </w:r>
          </w:p>
        </w:tc>
      </w:tr>
      <w:tr w:rsidR="007305C9" w:rsidTr="00EF54A3">
        <w:tc>
          <w:tcPr>
            <w:tcW w:w="2635" w:type="dxa"/>
          </w:tcPr>
          <w:p w:rsidR="007305C9" w:rsidRDefault="00EF54A3" w:rsidP="00EA6ED5">
            <w:r>
              <w:t>UseRecordedAudio</w:t>
            </w:r>
          </w:p>
        </w:tc>
        <w:tc>
          <w:tcPr>
            <w:tcW w:w="1257" w:type="dxa"/>
          </w:tcPr>
          <w:p w:rsidR="007305C9" w:rsidRDefault="00EF54A3" w:rsidP="00EA6ED5">
            <w:r>
              <w:t>Bool</w:t>
            </w:r>
          </w:p>
        </w:tc>
        <w:tc>
          <w:tcPr>
            <w:tcW w:w="1138" w:type="dxa"/>
          </w:tcPr>
          <w:p w:rsidR="007305C9" w:rsidRDefault="00EF54A3" w:rsidP="00EA6ED5">
            <w:r>
              <w:t>false</w:t>
            </w:r>
          </w:p>
        </w:tc>
        <w:tc>
          <w:tcPr>
            <w:tcW w:w="4500" w:type="dxa"/>
          </w:tcPr>
          <w:p w:rsidR="007305C9" w:rsidRDefault="00EF54A3" w:rsidP="00EA6ED5">
            <w:r>
              <w:t>If true, then the application will send audio from an audio recording file instead of audio captured from the microphone.</w:t>
            </w:r>
            <w:r w:rsidR="001067AA">
              <w:t xml:space="preserve"> If false, then the application shall send audio captured from the microphone.</w:t>
            </w:r>
          </w:p>
        </w:tc>
      </w:tr>
      <w:tr w:rsidR="00EF54A3" w:rsidTr="00EF54A3">
        <w:tc>
          <w:tcPr>
            <w:tcW w:w="2635" w:type="dxa"/>
          </w:tcPr>
          <w:p w:rsidR="00EF54A3" w:rsidRDefault="00EF54A3" w:rsidP="00EA6ED5">
            <w:r>
              <w:t>UseDefaultAudioRecording</w:t>
            </w:r>
          </w:p>
        </w:tc>
        <w:tc>
          <w:tcPr>
            <w:tcW w:w="1257" w:type="dxa"/>
          </w:tcPr>
          <w:p w:rsidR="00EF54A3" w:rsidRDefault="00EF54A3" w:rsidP="00EA6ED5">
            <w:r>
              <w:t>Bool</w:t>
            </w:r>
          </w:p>
        </w:tc>
        <w:tc>
          <w:tcPr>
            <w:tcW w:w="1138" w:type="dxa"/>
          </w:tcPr>
          <w:p w:rsidR="00EF54A3" w:rsidRDefault="00EF54A3" w:rsidP="00EA6ED5">
            <w:r>
              <w:t>true</w:t>
            </w:r>
          </w:p>
        </w:tc>
        <w:tc>
          <w:tcPr>
            <w:tcW w:w="4500" w:type="dxa"/>
          </w:tcPr>
          <w:p w:rsidR="00EF54A3" w:rsidRDefault="00EF54A3" w:rsidP="00EA6ED5">
            <w:r>
              <w:t>If true then the application shall use audio from a default audio recording file. Applies only if UseRecordedAudio is true.</w:t>
            </w:r>
          </w:p>
        </w:tc>
      </w:tr>
      <w:tr w:rsidR="00EF54A3" w:rsidTr="00EF54A3">
        <w:tc>
          <w:tcPr>
            <w:tcW w:w="2635" w:type="dxa"/>
          </w:tcPr>
          <w:p w:rsidR="00EF54A3" w:rsidRDefault="00EF54A3" w:rsidP="00EA6ED5">
            <w:r>
              <w:t>AudioRecordingFilePath</w:t>
            </w:r>
          </w:p>
        </w:tc>
        <w:tc>
          <w:tcPr>
            <w:tcW w:w="1257" w:type="dxa"/>
          </w:tcPr>
          <w:p w:rsidR="00EF54A3" w:rsidRDefault="00EF54A3" w:rsidP="00EA6ED5">
            <w:r>
              <w:t>String</w:t>
            </w:r>
          </w:p>
        </w:tc>
        <w:tc>
          <w:tcPr>
            <w:tcW w:w="1138" w:type="dxa"/>
          </w:tcPr>
          <w:p w:rsidR="00EF54A3" w:rsidRDefault="00EF54A3" w:rsidP="00EA6ED5">
            <w:r>
              <w:t>Empty</w:t>
            </w:r>
          </w:p>
        </w:tc>
        <w:tc>
          <w:tcPr>
            <w:tcW w:w="4500" w:type="dxa"/>
          </w:tcPr>
          <w:p w:rsidR="00EF54A3" w:rsidRDefault="00983122" w:rsidP="00EA6ED5">
            <w:r>
              <w:t>Specifies the full path for a user-provided audio recording file. Used only if UseRecordedAudio is true and UseDefaultAudioRecording is false.</w:t>
            </w:r>
          </w:p>
        </w:tc>
      </w:tr>
    </w:tbl>
    <w:p w:rsidR="007305C9" w:rsidRDefault="007305C9" w:rsidP="004F12DB"/>
    <w:p w:rsidR="00397F25" w:rsidRDefault="00397F25" w:rsidP="009322B7">
      <w:pPr>
        <w:pStyle w:val="Heading2"/>
      </w:pPr>
      <w:bookmarkStart w:id="51" w:name="_Toc226465888"/>
      <w:r>
        <w:t>Location and Additional Delivery Settings</w:t>
      </w:r>
      <w:bookmarkEnd w:id="51"/>
    </w:p>
    <w:p w:rsidR="00397F25" w:rsidRDefault="00397F25" w:rsidP="004F12DB"/>
    <w:p w:rsidR="00A0726E" w:rsidRDefault="00BB214F" w:rsidP="009322B7">
      <w:pPr>
        <w:pStyle w:val="Heading3"/>
      </w:pPr>
      <w:bookmarkStart w:id="52" w:name="_Toc226465889"/>
      <w:r>
        <w:t>Location Delivery Settings</w:t>
      </w:r>
      <w:bookmarkEnd w:id="52"/>
    </w:p>
    <w:p w:rsidR="00BB214F" w:rsidRDefault="00A6120B" w:rsidP="005B3DA1">
      <w:r>
        <w:t>These setting</w:t>
      </w:r>
      <w:r w:rsidR="00051504">
        <w:t>s</w:t>
      </w:r>
      <w:r>
        <w:t xml:space="preserve"> specify how the application will deliver call location to the called party. The settings are independent. </w:t>
      </w:r>
      <w:r w:rsidR="00051504">
        <w:t xml:space="preserve">The user may select any combination of methods. </w:t>
      </w:r>
      <w:r>
        <w:t>If no location delivery method is selected then the application will not deliver location data for the outgoing call.</w:t>
      </w:r>
    </w:p>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2517"/>
        <w:gridCol w:w="1300"/>
        <w:gridCol w:w="1294"/>
        <w:gridCol w:w="4419"/>
      </w:tblGrid>
      <w:tr w:rsidR="00BB214F" w:rsidTr="00BB214F">
        <w:trPr>
          <w:cnfStyle w:val="100000000000" w:firstRow="1" w:lastRow="0" w:firstColumn="0" w:lastColumn="0" w:oddVBand="0" w:evenVBand="0" w:oddHBand="0" w:evenHBand="0" w:firstRowFirstColumn="0" w:firstRowLastColumn="0" w:lastRowFirstColumn="0" w:lastRowLastColumn="0"/>
        </w:trPr>
        <w:tc>
          <w:tcPr>
            <w:tcW w:w="2108" w:type="dxa"/>
          </w:tcPr>
          <w:p w:rsidR="00BB214F" w:rsidRDefault="00BB214F" w:rsidP="00351E85">
            <w:pPr>
              <w:jc w:val="center"/>
            </w:pPr>
            <w:r>
              <w:t>Setting</w:t>
            </w:r>
          </w:p>
        </w:tc>
        <w:tc>
          <w:tcPr>
            <w:tcW w:w="1337" w:type="dxa"/>
          </w:tcPr>
          <w:p w:rsidR="00BB214F" w:rsidRDefault="00BB214F" w:rsidP="00351E85">
            <w:pPr>
              <w:jc w:val="center"/>
            </w:pPr>
            <w:r>
              <w:t>Value Type</w:t>
            </w:r>
          </w:p>
        </w:tc>
        <w:tc>
          <w:tcPr>
            <w:tcW w:w="1336" w:type="dxa"/>
          </w:tcPr>
          <w:p w:rsidR="00BB214F" w:rsidRDefault="00BB214F" w:rsidP="00351E85">
            <w:pPr>
              <w:jc w:val="center"/>
            </w:pPr>
            <w:r>
              <w:t>Default</w:t>
            </w:r>
          </w:p>
        </w:tc>
        <w:tc>
          <w:tcPr>
            <w:tcW w:w="4749" w:type="dxa"/>
          </w:tcPr>
          <w:p w:rsidR="00BB214F" w:rsidRDefault="00BB214F" w:rsidP="00351E85">
            <w:pPr>
              <w:jc w:val="center"/>
            </w:pPr>
            <w:r>
              <w:t>Description</w:t>
            </w:r>
          </w:p>
        </w:tc>
      </w:tr>
      <w:tr w:rsidR="00BB214F" w:rsidTr="00BB214F">
        <w:tc>
          <w:tcPr>
            <w:tcW w:w="2108" w:type="dxa"/>
          </w:tcPr>
          <w:p w:rsidR="00BB214F" w:rsidRDefault="00BB214F" w:rsidP="00351E85">
            <w:r>
              <w:t>LocationByValue</w:t>
            </w:r>
          </w:p>
        </w:tc>
        <w:tc>
          <w:tcPr>
            <w:tcW w:w="1337" w:type="dxa"/>
          </w:tcPr>
          <w:p w:rsidR="00BB214F" w:rsidRDefault="00BB214F" w:rsidP="00351E85">
            <w:r>
              <w:t>Boolean</w:t>
            </w:r>
          </w:p>
        </w:tc>
        <w:tc>
          <w:tcPr>
            <w:tcW w:w="1336" w:type="dxa"/>
          </w:tcPr>
          <w:p w:rsidR="00BB214F" w:rsidRDefault="00BB214F" w:rsidP="00351E85">
            <w:r>
              <w:t>True</w:t>
            </w:r>
          </w:p>
        </w:tc>
        <w:tc>
          <w:tcPr>
            <w:tcW w:w="4749" w:type="dxa"/>
          </w:tcPr>
          <w:p w:rsidR="00BB214F" w:rsidRDefault="0031727C" w:rsidP="00051504">
            <w:r>
              <w:t xml:space="preserve">If true, then location data </w:t>
            </w:r>
            <w:r w:rsidR="00051504">
              <w:t>will be</w:t>
            </w:r>
            <w:r>
              <w:t xml:space="preserve"> delivered in the body of the SIP INVITE request that is sent as specified in Section 3.1 of RFC 6442.</w:t>
            </w:r>
          </w:p>
        </w:tc>
      </w:tr>
      <w:tr w:rsidR="00BB214F" w:rsidTr="00BB214F">
        <w:tc>
          <w:tcPr>
            <w:tcW w:w="2108" w:type="dxa"/>
          </w:tcPr>
          <w:p w:rsidR="00BB214F" w:rsidRDefault="00BB214F" w:rsidP="00351E85">
            <w:r>
              <w:t>LocationByReference</w:t>
            </w:r>
          </w:p>
        </w:tc>
        <w:tc>
          <w:tcPr>
            <w:tcW w:w="1337" w:type="dxa"/>
          </w:tcPr>
          <w:p w:rsidR="00BB214F" w:rsidRDefault="00BB214F" w:rsidP="00351E85">
            <w:r>
              <w:t>Boolean</w:t>
            </w:r>
          </w:p>
        </w:tc>
        <w:tc>
          <w:tcPr>
            <w:tcW w:w="1336" w:type="dxa"/>
          </w:tcPr>
          <w:p w:rsidR="00BB214F" w:rsidRDefault="00BB214F" w:rsidP="00351E85">
            <w:r>
              <w:t>False</w:t>
            </w:r>
          </w:p>
        </w:tc>
        <w:tc>
          <w:tcPr>
            <w:tcW w:w="4749" w:type="dxa"/>
          </w:tcPr>
          <w:p w:rsidR="00BB214F" w:rsidRDefault="0031727C" w:rsidP="00351E85">
            <w:r>
              <w:t>If true, then location data is delivered by-reference as specified in Section 3.2 of RFC 6442.</w:t>
            </w:r>
          </w:p>
        </w:tc>
      </w:tr>
      <w:tr w:rsidR="00BB214F" w:rsidTr="00BB214F">
        <w:tc>
          <w:tcPr>
            <w:tcW w:w="2108" w:type="dxa"/>
          </w:tcPr>
          <w:p w:rsidR="00BB214F" w:rsidRDefault="0031727C" w:rsidP="00351E85">
            <w:r>
              <w:t>LocationBy</w:t>
            </w:r>
            <w:r w:rsidR="00BB214F">
              <w:t>PresenceEvent</w:t>
            </w:r>
          </w:p>
        </w:tc>
        <w:tc>
          <w:tcPr>
            <w:tcW w:w="1337" w:type="dxa"/>
          </w:tcPr>
          <w:p w:rsidR="00BB214F" w:rsidRDefault="00BB214F" w:rsidP="00351E85">
            <w:r>
              <w:t>Boolean</w:t>
            </w:r>
          </w:p>
        </w:tc>
        <w:tc>
          <w:tcPr>
            <w:tcW w:w="1336" w:type="dxa"/>
          </w:tcPr>
          <w:p w:rsidR="00BB214F" w:rsidRDefault="00BB214F" w:rsidP="00351E85">
            <w:r>
              <w:t>False</w:t>
            </w:r>
          </w:p>
        </w:tc>
        <w:tc>
          <w:tcPr>
            <w:tcW w:w="4749" w:type="dxa"/>
          </w:tcPr>
          <w:p w:rsidR="00BB214F" w:rsidRDefault="0031727C" w:rsidP="00051504">
            <w:r>
              <w:t xml:space="preserve">If true, then location data </w:t>
            </w:r>
            <w:r w:rsidR="00051504">
              <w:t>will be</w:t>
            </w:r>
            <w:r>
              <w:t xml:space="preserve"> delivered by the SIP Presence Event Package as specified by Section 3.3 of RFC 6442 and </w:t>
            </w:r>
            <w:r w:rsidR="007E71F9">
              <w:t>RFC 3856.</w:t>
            </w:r>
          </w:p>
        </w:tc>
      </w:tr>
    </w:tbl>
    <w:p w:rsidR="00BB214F" w:rsidRDefault="00BB214F" w:rsidP="00BB214F"/>
    <w:p w:rsidR="00267E0A" w:rsidRDefault="00351E85" w:rsidP="009322B7">
      <w:pPr>
        <w:pStyle w:val="Heading3"/>
      </w:pPr>
      <w:bookmarkStart w:id="53" w:name="_Toc226465890"/>
      <w:r>
        <w:t>Additional Data Delivery Settings</w:t>
      </w:r>
      <w:bookmarkEnd w:id="53"/>
    </w:p>
    <w:p w:rsidR="00351E85" w:rsidRDefault="00051504" w:rsidP="005B3DA1">
      <w:r>
        <w:t>These settings specify how the application will deliver additional call data to the called party. The settings are independent. The user may select any combination of delivery methods. If no delivery method is selected then the application will not deliver additional data for the outgoing call.</w:t>
      </w:r>
    </w:p>
    <w:tbl>
      <w:tblPr>
        <w:tblStyle w:val="LightList-Accent3"/>
        <w:tblW w:w="9530" w:type="dxa"/>
        <w:tblBorders>
          <w:insideH w:val="single" w:sz="6" w:space="0" w:color="A5A5A5" w:themeColor="accent3"/>
          <w:insideV w:val="single" w:sz="6" w:space="0" w:color="A5A5A5" w:themeColor="accent3"/>
        </w:tblBorders>
        <w:tblLook w:val="0620" w:firstRow="1" w:lastRow="0" w:firstColumn="0" w:lastColumn="0" w:noHBand="1" w:noVBand="1"/>
      </w:tblPr>
      <w:tblGrid>
        <w:gridCol w:w="2686"/>
        <w:gridCol w:w="1285"/>
        <w:gridCol w:w="1277"/>
        <w:gridCol w:w="4282"/>
      </w:tblGrid>
      <w:tr w:rsidR="00351E85" w:rsidTr="00051504">
        <w:trPr>
          <w:cnfStyle w:val="100000000000" w:firstRow="1" w:lastRow="0" w:firstColumn="0" w:lastColumn="0" w:oddVBand="0" w:evenVBand="0" w:oddHBand="0" w:evenHBand="0" w:firstRowFirstColumn="0" w:firstRowLastColumn="0" w:lastRowFirstColumn="0" w:lastRowLastColumn="0"/>
        </w:trPr>
        <w:tc>
          <w:tcPr>
            <w:tcW w:w="2686" w:type="dxa"/>
          </w:tcPr>
          <w:p w:rsidR="00351E85" w:rsidRDefault="00351E85" w:rsidP="00351E85">
            <w:pPr>
              <w:jc w:val="center"/>
            </w:pPr>
            <w:r>
              <w:t>Setting</w:t>
            </w:r>
          </w:p>
        </w:tc>
        <w:tc>
          <w:tcPr>
            <w:tcW w:w="1285" w:type="dxa"/>
          </w:tcPr>
          <w:p w:rsidR="00351E85" w:rsidRDefault="00351E85" w:rsidP="00351E85">
            <w:pPr>
              <w:jc w:val="center"/>
            </w:pPr>
            <w:r>
              <w:t>Value Type</w:t>
            </w:r>
          </w:p>
        </w:tc>
        <w:tc>
          <w:tcPr>
            <w:tcW w:w="1277" w:type="dxa"/>
          </w:tcPr>
          <w:p w:rsidR="00351E85" w:rsidRDefault="00351E85" w:rsidP="00351E85">
            <w:pPr>
              <w:jc w:val="center"/>
            </w:pPr>
            <w:r>
              <w:t>Default</w:t>
            </w:r>
          </w:p>
        </w:tc>
        <w:tc>
          <w:tcPr>
            <w:tcW w:w="4282" w:type="dxa"/>
          </w:tcPr>
          <w:p w:rsidR="00351E85" w:rsidRDefault="00351E85" w:rsidP="00351E85">
            <w:pPr>
              <w:jc w:val="center"/>
            </w:pPr>
            <w:r>
              <w:t>Description</w:t>
            </w:r>
          </w:p>
        </w:tc>
      </w:tr>
      <w:tr w:rsidR="00351E85" w:rsidTr="00051504">
        <w:tc>
          <w:tcPr>
            <w:tcW w:w="2686" w:type="dxa"/>
          </w:tcPr>
          <w:p w:rsidR="00351E85" w:rsidRDefault="00351E85" w:rsidP="00351E85">
            <w:r>
              <w:lastRenderedPageBreak/>
              <w:t>AdditionalDataByValue</w:t>
            </w:r>
          </w:p>
        </w:tc>
        <w:tc>
          <w:tcPr>
            <w:tcW w:w="1285" w:type="dxa"/>
          </w:tcPr>
          <w:p w:rsidR="00351E85" w:rsidRDefault="00351E85" w:rsidP="00351E85">
            <w:r>
              <w:t>Boolean</w:t>
            </w:r>
          </w:p>
        </w:tc>
        <w:tc>
          <w:tcPr>
            <w:tcW w:w="1277" w:type="dxa"/>
          </w:tcPr>
          <w:p w:rsidR="00351E85" w:rsidRDefault="00351E85" w:rsidP="00351E85">
            <w:r>
              <w:t>False</w:t>
            </w:r>
          </w:p>
        </w:tc>
        <w:tc>
          <w:tcPr>
            <w:tcW w:w="4282" w:type="dxa"/>
          </w:tcPr>
          <w:p w:rsidR="00351E85" w:rsidRDefault="00051504" w:rsidP="00351E85">
            <w:r>
              <w:t>If true, then additional data will be delivered by-value in the body of the SIP INVITE request that is sent. See Section 6 of RFC 7852.</w:t>
            </w:r>
          </w:p>
        </w:tc>
      </w:tr>
      <w:tr w:rsidR="00351E85" w:rsidTr="00051504">
        <w:tc>
          <w:tcPr>
            <w:tcW w:w="2686" w:type="dxa"/>
          </w:tcPr>
          <w:p w:rsidR="00351E85" w:rsidRDefault="00351E85" w:rsidP="00351E85">
            <w:r>
              <w:t>AdditionalDataByReference</w:t>
            </w:r>
          </w:p>
        </w:tc>
        <w:tc>
          <w:tcPr>
            <w:tcW w:w="1285" w:type="dxa"/>
          </w:tcPr>
          <w:p w:rsidR="00351E85" w:rsidRDefault="00351E85" w:rsidP="00351E85">
            <w:r>
              <w:t>Boolean</w:t>
            </w:r>
          </w:p>
        </w:tc>
        <w:tc>
          <w:tcPr>
            <w:tcW w:w="1277" w:type="dxa"/>
          </w:tcPr>
          <w:p w:rsidR="00351E85" w:rsidRDefault="00351E85" w:rsidP="00351E85">
            <w:r>
              <w:t>True</w:t>
            </w:r>
          </w:p>
        </w:tc>
        <w:tc>
          <w:tcPr>
            <w:tcW w:w="4282" w:type="dxa"/>
          </w:tcPr>
          <w:p w:rsidR="00351E85" w:rsidRDefault="00051504" w:rsidP="00351E85">
            <w:r>
              <w:t>If true, then additional data will be delivered by-reference in the SIP INVITE request. See Section 6 of RFC 7852.</w:t>
            </w:r>
          </w:p>
        </w:tc>
      </w:tr>
    </w:tbl>
    <w:p w:rsidR="00351E85" w:rsidRDefault="00351E85" w:rsidP="005B3DA1"/>
    <w:p w:rsidR="00517242" w:rsidRDefault="00517242" w:rsidP="00517242">
      <w:pPr>
        <w:pStyle w:val="Heading2"/>
      </w:pPr>
      <w:bookmarkStart w:id="54" w:name="_Toc226465891"/>
      <w:r>
        <w:t>Device Settings</w:t>
      </w:r>
      <w:bookmarkEnd w:id="54"/>
    </w:p>
    <w:p w:rsidR="00517242" w:rsidRDefault="00517242" w:rsidP="00517242">
      <w:pPr>
        <w:pStyle w:val="Heading3"/>
      </w:pPr>
      <w:bookmarkStart w:id="55" w:name="_Toc226465892"/>
      <w:r>
        <w:t>Audio Device Settings</w:t>
      </w:r>
      <w:bookmarkEnd w:id="55"/>
    </w:p>
    <w:p w:rsidR="00517242" w:rsidRDefault="00517242" w:rsidP="00517242">
      <w:r>
        <w:t>The application shall provide a setting that specifies the audio device to use. The application shall provide a list of audio devices that are available on the computer. The user shall be able to select an audio device from this list.</w:t>
      </w:r>
    </w:p>
    <w:p w:rsidR="00517242" w:rsidRDefault="00517242" w:rsidP="00517242">
      <w:r>
        <w:t>The default audio device shall be the first audio device in the list of available audio devices.</w:t>
      </w:r>
    </w:p>
    <w:p w:rsidR="00517242" w:rsidRDefault="00517242" w:rsidP="00517242">
      <w:pPr>
        <w:pStyle w:val="Heading3"/>
      </w:pPr>
      <w:bookmarkStart w:id="56" w:name="_Toc226465893"/>
      <w:r>
        <w:t>Video Device Settings</w:t>
      </w:r>
      <w:bookmarkEnd w:id="56"/>
    </w:p>
    <w:p w:rsidR="00517242" w:rsidRDefault="00517242" w:rsidP="00517242">
      <w:r>
        <w:t>The application shall provide the following video device settings.</w:t>
      </w:r>
    </w:p>
    <w:p w:rsidR="00517242" w:rsidRDefault="00517242" w:rsidP="00517242">
      <w:pPr>
        <w:pStyle w:val="ListParagraph"/>
        <w:numPr>
          <w:ilvl w:val="0"/>
          <w:numId w:val="45"/>
        </w:numPr>
      </w:pPr>
      <w:r>
        <w:t>Video device name</w:t>
      </w:r>
    </w:p>
    <w:p w:rsidR="00517242" w:rsidRDefault="00517242" w:rsidP="00517242">
      <w:pPr>
        <w:pStyle w:val="ListParagraph"/>
        <w:numPr>
          <w:ilvl w:val="0"/>
          <w:numId w:val="45"/>
        </w:numPr>
      </w:pPr>
      <w:r>
        <w:t>Image Format (NV12, YUY2, RGB etc.)</w:t>
      </w:r>
    </w:p>
    <w:p w:rsidR="00517242" w:rsidRDefault="00517242" w:rsidP="00517242">
      <w:pPr>
        <w:pStyle w:val="ListParagraph"/>
        <w:numPr>
          <w:ilvl w:val="0"/>
          <w:numId w:val="45"/>
        </w:numPr>
      </w:pPr>
      <w:r>
        <w:t>Image Resolution (</w:t>
      </w:r>
      <w:r w:rsidR="00983122">
        <w:t xml:space="preserve">320x240, </w:t>
      </w:r>
      <w:r>
        <w:t>640x480, etc.)</w:t>
      </w:r>
    </w:p>
    <w:p w:rsidR="00517242" w:rsidRDefault="00517242" w:rsidP="00517242">
      <w:pPr>
        <w:pStyle w:val="ListParagraph"/>
        <w:numPr>
          <w:ilvl w:val="0"/>
          <w:numId w:val="45"/>
        </w:numPr>
      </w:pPr>
      <w:r>
        <w:t>Frame Rate (10, 20, 30 fps)</w:t>
      </w:r>
    </w:p>
    <w:p w:rsidR="00517242" w:rsidRDefault="00517242" w:rsidP="00517242"/>
    <w:p w:rsidR="00517242" w:rsidRDefault="00517242" w:rsidP="00517242"/>
    <w:p w:rsidR="009322B7" w:rsidRDefault="009322B7">
      <w:r>
        <w:br w:type="page"/>
      </w:r>
    </w:p>
    <w:p w:rsidR="00FD06C1" w:rsidRDefault="00FD06C1" w:rsidP="005B3DA1"/>
    <w:p w:rsidR="00677138" w:rsidRDefault="00FD06C1" w:rsidP="00FD06C1">
      <w:pPr>
        <w:pStyle w:val="Heading1"/>
      </w:pPr>
      <w:bookmarkStart w:id="57" w:name="_Toc226465894"/>
      <w:r>
        <w:t>Application Logging Requirements</w:t>
      </w:r>
      <w:bookmarkEnd w:id="57"/>
    </w:p>
    <w:p w:rsidR="00FD06C1" w:rsidRDefault="00FD06C1" w:rsidP="00FD06C1">
      <w:r>
        <w:t>The application software shall write significant events to an application log.</w:t>
      </w:r>
    </w:p>
    <w:p w:rsidR="00FD06C1" w:rsidRDefault="00FD06C1" w:rsidP="00FD06C1">
      <w:r>
        <w:t>Each log event shall contain the following information.</w:t>
      </w:r>
    </w:p>
    <w:p w:rsidR="00FD06C1" w:rsidRDefault="00FD06C1" w:rsidP="00FD06C1">
      <w:pPr>
        <w:pStyle w:val="ListParagraph"/>
        <w:numPr>
          <w:ilvl w:val="0"/>
          <w:numId w:val="38"/>
        </w:numPr>
      </w:pPr>
      <w:r>
        <w:t xml:space="preserve">Date/Time (format shall be: </w:t>
      </w:r>
      <w:r w:rsidRPr="00553000">
        <w:t>2023-08-26T08:27:53.18042</w:t>
      </w:r>
      <w:r>
        <w:t>)</w:t>
      </w:r>
    </w:p>
    <w:p w:rsidR="00FD06C1" w:rsidRDefault="00FD06C1" w:rsidP="00FD06C1">
      <w:pPr>
        <w:pStyle w:val="ListParagraph"/>
        <w:numPr>
          <w:ilvl w:val="0"/>
          <w:numId w:val="38"/>
        </w:numPr>
      </w:pPr>
      <w:r>
        <w:t>Application software version</w:t>
      </w:r>
    </w:p>
    <w:p w:rsidR="00FD06C1" w:rsidRDefault="00FD06C1" w:rsidP="00FD06C1">
      <w:pPr>
        <w:pStyle w:val="ListParagraph"/>
        <w:numPr>
          <w:ilvl w:val="0"/>
          <w:numId w:val="38"/>
        </w:numPr>
      </w:pPr>
      <w:r>
        <w:t>Logging level (DEBUG, INFO, WARNING, ERROR, CRITICAL)</w:t>
      </w:r>
    </w:p>
    <w:p w:rsidR="00FD06C1" w:rsidRDefault="00FD06C1" w:rsidP="00FD06C1">
      <w:pPr>
        <w:pStyle w:val="ListParagraph"/>
        <w:numPr>
          <w:ilvl w:val="0"/>
          <w:numId w:val="38"/>
        </w:numPr>
      </w:pPr>
      <w:r>
        <w:t>Class name</w:t>
      </w:r>
    </w:p>
    <w:p w:rsidR="00FD06C1" w:rsidRDefault="00FD06C1" w:rsidP="00FD06C1">
      <w:pPr>
        <w:pStyle w:val="ListParagraph"/>
        <w:numPr>
          <w:ilvl w:val="0"/>
          <w:numId w:val="38"/>
        </w:numPr>
      </w:pPr>
      <w:r>
        <w:t>Class method</w:t>
      </w:r>
    </w:p>
    <w:p w:rsidR="00FD06C1" w:rsidRDefault="00FD06C1" w:rsidP="00FD06C1">
      <w:pPr>
        <w:pStyle w:val="ListParagraph"/>
        <w:numPr>
          <w:ilvl w:val="0"/>
          <w:numId w:val="38"/>
        </w:numPr>
      </w:pPr>
      <w:r>
        <w:t>Message</w:t>
      </w:r>
    </w:p>
    <w:p w:rsidR="00FD06C1" w:rsidRDefault="00FD06C1" w:rsidP="00FD06C1">
      <w:pPr>
        <w:pStyle w:val="ListParagraph"/>
        <w:numPr>
          <w:ilvl w:val="0"/>
          <w:numId w:val="38"/>
        </w:numPr>
      </w:pPr>
      <w:r>
        <w:t>Exception information (may be null)</w:t>
      </w:r>
    </w:p>
    <w:p w:rsidR="00FD06C1" w:rsidRDefault="00FD06C1" w:rsidP="00FD06C1">
      <w:r>
        <w:t>The application shall use a rolling file appendor. The maximum file size for each application log file shall be 1Mbyte. The maximum number of application log files shall be 5.</w:t>
      </w:r>
    </w:p>
    <w:p w:rsidR="00FD06C1" w:rsidRDefault="00FD06C1" w:rsidP="00FD06C1">
      <w:r>
        <w:t xml:space="preserve">The location of the application log files shall be </w:t>
      </w:r>
      <w:r w:rsidR="00A0726E">
        <w:t xml:space="preserve">stored </w:t>
      </w:r>
      <w:r w:rsidR="00267E0A">
        <w:t>underneath</w:t>
      </w:r>
      <w:r>
        <w:t xml:space="preserve"> </w:t>
      </w:r>
      <w:r w:rsidR="00267E0A">
        <w:t xml:space="preserve">the </w:t>
      </w:r>
      <w:r>
        <w:t xml:space="preserve">Windows special folder called LocalApplicationData. For instance, if the current user is “John”, the application log files will be located in: </w:t>
      </w:r>
      <w:r w:rsidRPr="0062620A">
        <w:t>C:\Users\</w:t>
      </w:r>
      <w:r>
        <w:t>John</w:t>
      </w:r>
      <w:r w:rsidRPr="0062620A">
        <w:t>\AppData\Local\</w:t>
      </w:r>
      <w:r>
        <w:t>OspSimulator</w:t>
      </w:r>
      <w:r w:rsidRPr="0062620A">
        <w:t>\Logs</w:t>
      </w:r>
      <w:r>
        <w:t>.</w:t>
      </w:r>
    </w:p>
    <w:p w:rsidR="00FD06C1" w:rsidRDefault="00FD06C1" w:rsidP="003149B8"/>
    <w:p w:rsidR="00DB5410" w:rsidRDefault="00DB5410">
      <w:r>
        <w:br w:type="page"/>
      </w:r>
    </w:p>
    <w:p w:rsidR="00DB5410" w:rsidRDefault="00DB5410" w:rsidP="003149B8"/>
    <w:p w:rsidR="00DB5410" w:rsidRDefault="00DB5410" w:rsidP="00DB5410">
      <w:pPr>
        <w:pStyle w:val="Heading1"/>
      </w:pPr>
      <w:bookmarkStart w:id="58" w:name="_Toc222470916"/>
      <w:bookmarkStart w:id="59" w:name="_Toc226465895"/>
      <w:r>
        <w:t>Revision History</w:t>
      </w:r>
      <w:bookmarkEnd w:id="58"/>
      <w:bookmarkEnd w:id="59"/>
    </w:p>
    <w:p w:rsidR="00DB5410" w:rsidRDefault="00DB5410" w:rsidP="00DB5410">
      <w:pPr>
        <w:pStyle w:val="Heading2"/>
      </w:pPr>
      <w:bookmarkStart w:id="60" w:name="_Toc222470917"/>
      <w:bookmarkStart w:id="61" w:name="_Toc226465896"/>
      <w:r>
        <w:t xml:space="preserve">Revision 1.0.0 – </w:t>
      </w:r>
      <w:bookmarkEnd w:id="60"/>
      <w:bookmarkEnd w:id="61"/>
      <w:r w:rsidR="00B97A33">
        <w:t>6 Apr 2026</w:t>
      </w:r>
    </w:p>
    <w:p w:rsidR="00FD06C1" w:rsidRDefault="00FD06C1" w:rsidP="00DB5410"/>
    <w:tbl>
      <w:tblPr>
        <w:tblStyle w:val="LightList-Accent3"/>
        <w:tblW w:w="9340" w:type="dxa"/>
        <w:tblBorders>
          <w:insideH w:val="single" w:sz="6" w:space="0" w:color="A5A5A5" w:themeColor="accent3"/>
          <w:insideV w:val="single" w:sz="6" w:space="0" w:color="A5A5A5" w:themeColor="accent3"/>
        </w:tblBorders>
        <w:tblLook w:val="0620" w:firstRow="1" w:lastRow="0" w:firstColumn="0" w:lastColumn="0" w:noHBand="1" w:noVBand="1"/>
      </w:tblPr>
      <w:tblGrid>
        <w:gridCol w:w="1520"/>
        <w:gridCol w:w="1440"/>
        <w:gridCol w:w="6380"/>
      </w:tblGrid>
      <w:tr w:rsidR="00CF2CF7" w:rsidTr="00323728">
        <w:trPr>
          <w:cnfStyle w:val="100000000000" w:firstRow="1" w:lastRow="0" w:firstColumn="0" w:lastColumn="0" w:oddVBand="0" w:evenVBand="0" w:oddHBand="0" w:evenHBand="0" w:firstRowFirstColumn="0" w:firstRowLastColumn="0" w:lastRowFirstColumn="0" w:lastRowLastColumn="0"/>
        </w:trPr>
        <w:tc>
          <w:tcPr>
            <w:tcW w:w="1520" w:type="dxa"/>
          </w:tcPr>
          <w:p w:rsidR="00CF2CF7" w:rsidRDefault="00CF2CF7" w:rsidP="00323728">
            <w:r>
              <w:t>Issue Number</w:t>
            </w:r>
          </w:p>
        </w:tc>
        <w:tc>
          <w:tcPr>
            <w:tcW w:w="1440" w:type="dxa"/>
          </w:tcPr>
          <w:p w:rsidR="00CF2CF7" w:rsidRDefault="00CF2CF7" w:rsidP="00323728">
            <w:r>
              <w:t>Change Type</w:t>
            </w:r>
          </w:p>
        </w:tc>
        <w:tc>
          <w:tcPr>
            <w:tcW w:w="6380" w:type="dxa"/>
          </w:tcPr>
          <w:p w:rsidR="00CF2CF7" w:rsidRDefault="00CF2CF7" w:rsidP="00323728">
            <w:r>
              <w:t>Description</w:t>
            </w:r>
          </w:p>
        </w:tc>
      </w:tr>
      <w:tr w:rsidR="00CF2CF7" w:rsidTr="00323728">
        <w:tc>
          <w:tcPr>
            <w:tcW w:w="1520" w:type="dxa"/>
          </w:tcPr>
          <w:p w:rsidR="00CF2CF7" w:rsidRDefault="00CF2CF7" w:rsidP="00323728">
            <w:r>
              <w:t>NA</w:t>
            </w:r>
          </w:p>
        </w:tc>
        <w:tc>
          <w:tcPr>
            <w:tcW w:w="1440" w:type="dxa"/>
          </w:tcPr>
          <w:p w:rsidR="00CF2CF7" w:rsidRDefault="00CF2CF7" w:rsidP="00323728">
            <w:r>
              <w:t>NA</w:t>
            </w:r>
          </w:p>
        </w:tc>
        <w:tc>
          <w:tcPr>
            <w:tcW w:w="6380" w:type="dxa"/>
          </w:tcPr>
          <w:p w:rsidR="00CF2CF7" w:rsidRDefault="00CF2CF7" w:rsidP="00323728">
            <w:r>
              <w:t>Initial version for software version 1.0.0.</w:t>
            </w:r>
          </w:p>
        </w:tc>
      </w:tr>
    </w:tbl>
    <w:p w:rsidR="00CF2CF7" w:rsidRDefault="00CF2CF7" w:rsidP="00CF2CF7"/>
    <w:p w:rsidR="003149B8" w:rsidRDefault="003149B8" w:rsidP="003149B8"/>
    <w:p w:rsidR="003149B8" w:rsidRDefault="003149B8" w:rsidP="003149B8"/>
    <w:sectPr w:rsidR="003149B8" w:rsidSect="000A0F9B">
      <w:footerReference w:type="default" r:id="rId35"/>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4CE6" w:rsidRDefault="00B04CE6">
      <w:pPr>
        <w:spacing w:after="0" w:line="240" w:lineRule="auto"/>
      </w:pPr>
      <w:r>
        <w:separator/>
      </w:r>
    </w:p>
  </w:endnote>
  <w:endnote w:type="continuationSeparator" w:id="0">
    <w:p w:rsidR="00B04CE6" w:rsidRDefault="00B0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rbel Light">
    <w:panose1 w:val="020B03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7964975"/>
      <w:docPartObj>
        <w:docPartGallery w:val="Page Numbers (Bottom of Page)"/>
        <w:docPartUnique/>
      </w:docPartObj>
    </w:sdtPr>
    <w:sdtEndPr>
      <w:rPr>
        <w:noProof/>
      </w:rPr>
    </w:sdtEndPr>
    <w:sdtContent>
      <w:p w:rsidR="000E4A32" w:rsidRDefault="000E4A32">
        <w:pPr>
          <w:pStyle w:val="Footer"/>
        </w:pPr>
        <w:r>
          <w:fldChar w:fldCharType="begin"/>
        </w:r>
        <w:r>
          <w:instrText xml:space="preserve"> PAGE   \* MERGEFORMAT </w:instrText>
        </w:r>
        <w:r>
          <w:fldChar w:fldCharType="separate"/>
        </w:r>
        <w:r w:rsidR="00CB11B0">
          <w:rPr>
            <w:noProof/>
          </w:rPr>
          <w:t>19</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4CE6" w:rsidRDefault="00B04CE6">
      <w:pPr>
        <w:spacing w:after="0" w:line="240" w:lineRule="auto"/>
      </w:pPr>
      <w:r>
        <w:separator/>
      </w:r>
    </w:p>
  </w:footnote>
  <w:footnote w:type="continuationSeparator" w:id="0">
    <w:p w:rsidR="00B04CE6" w:rsidRDefault="00B04C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E0992"/>
    <w:multiLevelType w:val="hybridMultilevel"/>
    <w:tmpl w:val="4C2CC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DE1784"/>
    <w:multiLevelType w:val="hybridMultilevel"/>
    <w:tmpl w:val="B1DE1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5065CF"/>
    <w:multiLevelType w:val="hybridMultilevel"/>
    <w:tmpl w:val="06FC3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46121E"/>
    <w:multiLevelType w:val="hybridMultilevel"/>
    <w:tmpl w:val="59F44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AA2F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C260CAF"/>
    <w:multiLevelType w:val="hybridMultilevel"/>
    <w:tmpl w:val="75269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30D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3E795F"/>
    <w:multiLevelType w:val="hybridMultilevel"/>
    <w:tmpl w:val="C26E7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04516"/>
    <w:multiLevelType w:val="hybridMultilevel"/>
    <w:tmpl w:val="5838C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232092"/>
    <w:multiLevelType w:val="hybridMultilevel"/>
    <w:tmpl w:val="43B01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00C76"/>
    <w:multiLevelType w:val="hybridMultilevel"/>
    <w:tmpl w:val="91FE2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03AC2"/>
    <w:multiLevelType w:val="hybridMultilevel"/>
    <w:tmpl w:val="EE6E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FE564E"/>
    <w:multiLevelType w:val="hybridMultilevel"/>
    <w:tmpl w:val="75C2F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9A52F2"/>
    <w:multiLevelType w:val="multilevel"/>
    <w:tmpl w:val="56F2101C"/>
    <w:lvl w:ilvl="0">
      <w:start w:val="1"/>
      <w:numFmt w:val="decimal"/>
      <w:lvlText w:val="%1"/>
      <w:lvlJc w:val="left"/>
      <w:pPr>
        <w:ind w:left="432" w:hanging="432"/>
      </w:pPr>
      <w:rPr>
        <w:rFonts w:hint="default"/>
        <w:color w:val="5B9BD5" w:themeColor="accent1"/>
      </w:rPr>
    </w:lvl>
    <w:lvl w:ilvl="1">
      <w:start w:val="1"/>
      <w:numFmt w:val="decimal"/>
      <w:lvlText w:val="%1.%2"/>
      <w:lvlJc w:val="left"/>
      <w:pPr>
        <w:ind w:left="576" w:hanging="576"/>
      </w:pPr>
      <w:rPr>
        <w:rFonts w:hint="default"/>
        <w:color w:val="5B9BD5" w:themeColor="accent1"/>
      </w:rPr>
    </w:lvl>
    <w:lvl w:ilvl="2">
      <w:start w:val="1"/>
      <w:numFmt w:val="decimal"/>
      <w:lvlText w:val="%1.%2.%3"/>
      <w:lvlJc w:val="left"/>
      <w:pPr>
        <w:ind w:left="720" w:hanging="720"/>
      </w:pPr>
      <w:rPr>
        <w:rFonts w:hint="default"/>
        <w:color w:val="5B9BD5" w:themeColor="accent1"/>
      </w:rPr>
    </w:lvl>
    <w:lvl w:ilvl="3">
      <w:start w:val="1"/>
      <w:numFmt w:val="decimal"/>
      <w:lvlText w:val="%1.%2.%3.%4"/>
      <w:lvlJc w:val="left"/>
      <w:pPr>
        <w:ind w:left="864" w:hanging="864"/>
      </w:pPr>
      <w:rPr>
        <w:rFonts w:hint="default"/>
        <w:color w:val="5B9BD5" w:themeColor="accent1"/>
      </w:rPr>
    </w:lvl>
    <w:lvl w:ilvl="4">
      <w:start w:val="1"/>
      <w:numFmt w:val="decimal"/>
      <w:lvlText w:val="%1.%2.%3.%4.%5"/>
      <w:lvlJc w:val="left"/>
      <w:pPr>
        <w:ind w:left="1008" w:hanging="1008"/>
      </w:pPr>
      <w:rPr>
        <w:rFonts w:hint="default"/>
        <w:color w:val="5B9BD5" w:themeColor="accent1"/>
      </w:rPr>
    </w:lvl>
    <w:lvl w:ilvl="5">
      <w:start w:val="1"/>
      <w:numFmt w:val="decimal"/>
      <w:lvlText w:val="%1.%2.%3.%4.%5.%6"/>
      <w:lvlJc w:val="left"/>
      <w:pPr>
        <w:ind w:left="1152" w:hanging="1152"/>
      </w:pPr>
      <w:rPr>
        <w:rFonts w:hint="default"/>
        <w:color w:val="5B9BD5" w:themeColor="accent1"/>
      </w:rPr>
    </w:lvl>
    <w:lvl w:ilvl="6">
      <w:start w:val="1"/>
      <w:numFmt w:val="decimal"/>
      <w:lvlText w:val="%1.%2.%3.%4.%5.%6.%7"/>
      <w:lvlJc w:val="left"/>
      <w:pPr>
        <w:ind w:left="1296" w:hanging="1296"/>
      </w:pPr>
      <w:rPr>
        <w:rFonts w:hint="default"/>
        <w:color w:val="5B9BD5" w:themeColor="accent1"/>
      </w:rPr>
    </w:lvl>
    <w:lvl w:ilvl="7">
      <w:start w:val="1"/>
      <w:numFmt w:val="decimal"/>
      <w:lvlText w:val="%1.%2.%3.%4.%5.%6.%7.%8"/>
      <w:lvlJc w:val="left"/>
      <w:pPr>
        <w:ind w:left="1440" w:hanging="1440"/>
      </w:pPr>
      <w:rPr>
        <w:rFonts w:hint="default"/>
        <w:color w:val="5B9BD5" w:themeColor="accent1"/>
      </w:rPr>
    </w:lvl>
    <w:lvl w:ilvl="8">
      <w:start w:val="1"/>
      <w:numFmt w:val="decimal"/>
      <w:lvlText w:val="%1.%2.%3.%4.%5.%6.%7.%8.%9"/>
      <w:lvlJc w:val="left"/>
      <w:pPr>
        <w:ind w:left="1584" w:hanging="1584"/>
      </w:pPr>
      <w:rPr>
        <w:rFonts w:hint="default"/>
        <w:color w:val="5B9BD5" w:themeColor="accent1"/>
      </w:rPr>
    </w:lvl>
  </w:abstractNum>
  <w:abstractNum w:abstractNumId="24" w15:restartNumberingAfterBreak="0">
    <w:nsid w:val="49185E32"/>
    <w:multiLevelType w:val="hybridMultilevel"/>
    <w:tmpl w:val="D6C85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C35645"/>
    <w:multiLevelType w:val="hybridMultilevel"/>
    <w:tmpl w:val="D200E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5B7A43"/>
    <w:multiLevelType w:val="hybridMultilevel"/>
    <w:tmpl w:val="51DE2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7B59E1"/>
    <w:multiLevelType w:val="hybridMultilevel"/>
    <w:tmpl w:val="8F961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0709BE"/>
    <w:multiLevelType w:val="hybridMultilevel"/>
    <w:tmpl w:val="FE686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C3B5F79"/>
    <w:multiLevelType w:val="hybridMultilevel"/>
    <w:tmpl w:val="C6621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F7F39B5"/>
    <w:multiLevelType w:val="hybridMultilevel"/>
    <w:tmpl w:val="4C2CC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7D653E"/>
    <w:multiLevelType w:val="multilevel"/>
    <w:tmpl w:val="C82CF5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BE02094"/>
    <w:multiLevelType w:val="hybridMultilevel"/>
    <w:tmpl w:val="0396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010C1D"/>
    <w:multiLevelType w:val="hybridMultilevel"/>
    <w:tmpl w:val="C31ED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3D3938"/>
    <w:multiLevelType w:val="hybridMultilevel"/>
    <w:tmpl w:val="C41AC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3"/>
  </w:num>
  <w:num w:numId="3">
    <w:abstractNumId w:val="23"/>
  </w:num>
  <w:num w:numId="4">
    <w:abstractNumId w:val="23"/>
  </w:num>
  <w:num w:numId="5">
    <w:abstractNumId w:val="23"/>
  </w:num>
  <w:num w:numId="6">
    <w:abstractNumId w:val="23"/>
  </w:num>
  <w:num w:numId="7">
    <w:abstractNumId w:val="23"/>
  </w:num>
  <w:num w:numId="8">
    <w:abstractNumId w:val="23"/>
  </w:num>
  <w:num w:numId="9">
    <w:abstractNumId w:val="23"/>
  </w:num>
  <w:num w:numId="10">
    <w:abstractNumId w:val="23"/>
  </w:num>
  <w:num w:numId="11">
    <w:abstractNumId w:val="23"/>
  </w:num>
  <w:num w:numId="12">
    <w:abstractNumId w:val="23"/>
  </w:num>
  <w:num w:numId="13">
    <w:abstractNumId w:val="33"/>
  </w:num>
  <w:num w:numId="14">
    <w:abstractNumId w:val="31"/>
  </w:num>
  <w:num w:numId="15">
    <w:abstractNumId w:val="36"/>
  </w:num>
  <w:num w:numId="16">
    <w:abstractNumId w:val="2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6"/>
  </w:num>
  <w:num w:numId="28">
    <w:abstractNumId w:val="14"/>
  </w:num>
  <w:num w:numId="29">
    <w:abstractNumId w:val="35"/>
  </w:num>
  <w:num w:numId="30">
    <w:abstractNumId w:val="22"/>
  </w:num>
  <w:num w:numId="31">
    <w:abstractNumId w:val="30"/>
  </w:num>
  <w:num w:numId="32">
    <w:abstractNumId w:val="32"/>
  </w:num>
  <w:num w:numId="33">
    <w:abstractNumId w:val="19"/>
  </w:num>
  <w:num w:numId="34">
    <w:abstractNumId w:val="28"/>
  </w:num>
  <w:num w:numId="35">
    <w:abstractNumId w:val="29"/>
  </w:num>
  <w:num w:numId="36">
    <w:abstractNumId w:val="20"/>
  </w:num>
  <w:num w:numId="37">
    <w:abstractNumId w:val="25"/>
  </w:num>
  <w:num w:numId="38">
    <w:abstractNumId w:val="21"/>
  </w:num>
  <w:num w:numId="39">
    <w:abstractNumId w:val="12"/>
  </w:num>
  <w:num w:numId="40">
    <w:abstractNumId w:val="37"/>
  </w:num>
  <w:num w:numId="41">
    <w:abstractNumId w:val="11"/>
  </w:num>
  <w:num w:numId="42">
    <w:abstractNumId w:val="15"/>
  </w:num>
  <w:num w:numId="43">
    <w:abstractNumId w:val="13"/>
  </w:num>
  <w:num w:numId="44">
    <w:abstractNumId w:val="39"/>
  </w:num>
  <w:num w:numId="45">
    <w:abstractNumId w:val="24"/>
  </w:num>
  <w:num w:numId="46">
    <w:abstractNumId w:val="38"/>
  </w:num>
  <w:num w:numId="47">
    <w:abstractNumId w:val="17"/>
  </w:num>
  <w:num w:numId="48">
    <w:abstractNumId w:val="18"/>
  </w:num>
  <w:num w:numId="49">
    <w:abstractNumId w:val="34"/>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9B8"/>
    <w:rsid w:val="00051504"/>
    <w:rsid w:val="00082A81"/>
    <w:rsid w:val="00083320"/>
    <w:rsid w:val="000911DD"/>
    <w:rsid w:val="000A0F9B"/>
    <w:rsid w:val="000A74A6"/>
    <w:rsid w:val="000C31A1"/>
    <w:rsid w:val="000D663B"/>
    <w:rsid w:val="000E2D13"/>
    <w:rsid w:val="000E4517"/>
    <w:rsid w:val="000E4A32"/>
    <w:rsid w:val="001067AA"/>
    <w:rsid w:val="00123E1E"/>
    <w:rsid w:val="0013591F"/>
    <w:rsid w:val="0018111E"/>
    <w:rsid w:val="001827D1"/>
    <w:rsid w:val="001C2A23"/>
    <w:rsid w:val="001C6EFE"/>
    <w:rsid w:val="001E0626"/>
    <w:rsid w:val="0021126F"/>
    <w:rsid w:val="00216BF8"/>
    <w:rsid w:val="0023196A"/>
    <w:rsid w:val="0024640E"/>
    <w:rsid w:val="00260EFF"/>
    <w:rsid w:val="00265879"/>
    <w:rsid w:val="00267E0A"/>
    <w:rsid w:val="002A0836"/>
    <w:rsid w:val="002B6B9B"/>
    <w:rsid w:val="002C1B16"/>
    <w:rsid w:val="002C2C93"/>
    <w:rsid w:val="002C62CD"/>
    <w:rsid w:val="002D7C56"/>
    <w:rsid w:val="002E0492"/>
    <w:rsid w:val="002E6ABE"/>
    <w:rsid w:val="003149B8"/>
    <w:rsid w:val="0031727C"/>
    <w:rsid w:val="00322E64"/>
    <w:rsid w:val="00323728"/>
    <w:rsid w:val="003325DC"/>
    <w:rsid w:val="003414A0"/>
    <w:rsid w:val="00351E85"/>
    <w:rsid w:val="00352344"/>
    <w:rsid w:val="00390570"/>
    <w:rsid w:val="00397F25"/>
    <w:rsid w:val="004B39FF"/>
    <w:rsid w:val="004D1525"/>
    <w:rsid w:val="004D3574"/>
    <w:rsid w:val="004F12DB"/>
    <w:rsid w:val="00501B2B"/>
    <w:rsid w:val="00502A0B"/>
    <w:rsid w:val="00504DAC"/>
    <w:rsid w:val="00517242"/>
    <w:rsid w:val="005422FC"/>
    <w:rsid w:val="00560597"/>
    <w:rsid w:val="00576DA5"/>
    <w:rsid w:val="005A3640"/>
    <w:rsid w:val="005A3DDA"/>
    <w:rsid w:val="005A58C1"/>
    <w:rsid w:val="005B3DA1"/>
    <w:rsid w:val="005B7DCD"/>
    <w:rsid w:val="005D2905"/>
    <w:rsid w:val="005D7F39"/>
    <w:rsid w:val="005E5377"/>
    <w:rsid w:val="006015DA"/>
    <w:rsid w:val="00640809"/>
    <w:rsid w:val="00642483"/>
    <w:rsid w:val="00672209"/>
    <w:rsid w:val="00677138"/>
    <w:rsid w:val="00696799"/>
    <w:rsid w:val="006B71F0"/>
    <w:rsid w:val="006C2172"/>
    <w:rsid w:val="006F1FA4"/>
    <w:rsid w:val="00700CBD"/>
    <w:rsid w:val="00711E22"/>
    <w:rsid w:val="007305C9"/>
    <w:rsid w:val="00751E4E"/>
    <w:rsid w:val="00771F16"/>
    <w:rsid w:val="0078294C"/>
    <w:rsid w:val="00786606"/>
    <w:rsid w:val="007A6631"/>
    <w:rsid w:val="007B2F51"/>
    <w:rsid w:val="007D78CF"/>
    <w:rsid w:val="007E71F9"/>
    <w:rsid w:val="008171DB"/>
    <w:rsid w:val="00826710"/>
    <w:rsid w:val="0084224B"/>
    <w:rsid w:val="00842569"/>
    <w:rsid w:val="00871F68"/>
    <w:rsid w:val="008B6008"/>
    <w:rsid w:val="008E5B79"/>
    <w:rsid w:val="008F0EDC"/>
    <w:rsid w:val="008F7B76"/>
    <w:rsid w:val="00924C67"/>
    <w:rsid w:val="009322B7"/>
    <w:rsid w:val="009369BE"/>
    <w:rsid w:val="00957063"/>
    <w:rsid w:val="00971DEC"/>
    <w:rsid w:val="00983122"/>
    <w:rsid w:val="009A28D6"/>
    <w:rsid w:val="00A0726E"/>
    <w:rsid w:val="00A07B18"/>
    <w:rsid w:val="00A6120B"/>
    <w:rsid w:val="00A7167F"/>
    <w:rsid w:val="00AA1119"/>
    <w:rsid w:val="00AB4D26"/>
    <w:rsid w:val="00B04CE6"/>
    <w:rsid w:val="00B20422"/>
    <w:rsid w:val="00B228A8"/>
    <w:rsid w:val="00B431AD"/>
    <w:rsid w:val="00B5157F"/>
    <w:rsid w:val="00B64B70"/>
    <w:rsid w:val="00B66857"/>
    <w:rsid w:val="00B67592"/>
    <w:rsid w:val="00B76487"/>
    <w:rsid w:val="00B97A33"/>
    <w:rsid w:val="00BA3B94"/>
    <w:rsid w:val="00BB214F"/>
    <w:rsid w:val="00BB7521"/>
    <w:rsid w:val="00BC46A7"/>
    <w:rsid w:val="00BE5135"/>
    <w:rsid w:val="00BE63AD"/>
    <w:rsid w:val="00C07BE9"/>
    <w:rsid w:val="00C1255C"/>
    <w:rsid w:val="00C62FED"/>
    <w:rsid w:val="00C663D5"/>
    <w:rsid w:val="00C81A0B"/>
    <w:rsid w:val="00CB11B0"/>
    <w:rsid w:val="00CC6050"/>
    <w:rsid w:val="00CF2CF7"/>
    <w:rsid w:val="00D04E31"/>
    <w:rsid w:val="00D11E50"/>
    <w:rsid w:val="00D157EC"/>
    <w:rsid w:val="00D635D0"/>
    <w:rsid w:val="00D72B0E"/>
    <w:rsid w:val="00D95216"/>
    <w:rsid w:val="00DB1060"/>
    <w:rsid w:val="00DB5410"/>
    <w:rsid w:val="00DC53B2"/>
    <w:rsid w:val="00DD5CC9"/>
    <w:rsid w:val="00DE1A85"/>
    <w:rsid w:val="00E322E6"/>
    <w:rsid w:val="00E57D36"/>
    <w:rsid w:val="00E83395"/>
    <w:rsid w:val="00EA05CD"/>
    <w:rsid w:val="00EA29E1"/>
    <w:rsid w:val="00EA3E92"/>
    <w:rsid w:val="00EA6ED5"/>
    <w:rsid w:val="00EB56E6"/>
    <w:rsid w:val="00EC35F0"/>
    <w:rsid w:val="00EF54A3"/>
    <w:rsid w:val="00F4083F"/>
    <w:rsid w:val="00F67188"/>
    <w:rsid w:val="00F9577D"/>
    <w:rsid w:val="00FA1BAA"/>
    <w:rsid w:val="00FD06C1"/>
    <w:rsid w:val="00FF00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1954E1-E04E-4541-9948-993BE7B2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700CBD"/>
    <w:pPr>
      <w:keepNext/>
      <w:keepLines/>
      <w:numPr>
        <w:numId w:val="29"/>
      </w:numPr>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unhideWhenUsed/>
    <w:qFormat/>
    <w:rsid w:val="00B66857"/>
    <w:pPr>
      <w:keepNext/>
      <w:keepLines/>
      <w:numPr>
        <w:ilvl w:val="1"/>
        <w:numId w:val="29"/>
      </w:numPr>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unhideWhenUsed/>
    <w:qFormat/>
    <w:rsid w:val="00B66857"/>
    <w:pPr>
      <w:keepNext/>
      <w:keepLines/>
      <w:numPr>
        <w:ilvl w:val="2"/>
        <w:numId w:val="29"/>
      </w:numPr>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unhideWhenUsed/>
    <w:qFormat/>
    <w:rsid w:val="00B66857"/>
    <w:pPr>
      <w:keepNext/>
      <w:keepLines/>
      <w:numPr>
        <w:ilvl w:val="3"/>
        <w:numId w:val="29"/>
      </w:numPr>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numPr>
        <w:ilvl w:val="4"/>
        <w:numId w:val="29"/>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numPr>
        <w:ilvl w:val="5"/>
        <w:numId w:val="29"/>
      </w:numPr>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numPr>
        <w:ilvl w:val="6"/>
        <w:numId w:val="29"/>
      </w:numPr>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numPr>
        <w:ilvl w:val="7"/>
        <w:numId w:val="29"/>
      </w:numPr>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numPr>
        <w:ilvl w:val="8"/>
        <w:numId w:val="29"/>
      </w:numPr>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CBD"/>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1F4E79"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0A0F9B"/>
    <w:rPr>
      <w:i/>
      <w:iCs/>
      <w:color w:val="1F4E79" w:themeColor="accent1" w:themeShade="80"/>
    </w:rPr>
  </w:style>
  <w:style w:type="character" w:styleId="IntenseReference">
    <w:name w:val="Intense Reference"/>
    <w:basedOn w:val="DefaultParagraphFont"/>
    <w:uiPriority w:val="32"/>
    <w:semiHidden/>
    <w:unhideWhenUsed/>
    <w:qFormat/>
    <w:rsid w:val="000A0F9B"/>
    <w:rPr>
      <w:b/>
      <w:bCs/>
      <w:caps w:val="0"/>
      <w:smallCaps/>
      <w:color w:val="1F4E79"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1F4E79" w:themeColor="accent1" w:themeShade="80" w:shadow="1"/>
        <w:left w:val="single" w:sz="2" w:space="10" w:color="1F4E79" w:themeColor="accent1" w:themeShade="80" w:shadow="1"/>
        <w:bottom w:val="single" w:sz="2" w:space="10" w:color="1F4E79" w:themeColor="accent1" w:themeShade="80" w:shadow="1"/>
        <w:right w:val="single" w:sz="2" w:space="10" w:color="1F4E79" w:themeColor="accent1" w:themeShade="80" w:shadow="1"/>
      </w:pBdr>
      <w:ind w:left="1152" w:right="1152"/>
    </w:pPr>
    <w:rPr>
      <w:i/>
      <w:iCs/>
      <w:color w:val="1F4E79" w:themeColor="accent1" w:themeShade="80"/>
    </w:rPr>
  </w:style>
  <w:style w:type="character" w:styleId="FollowedHyperlink">
    <w:name w:val="FollowedHyperlink"/>
    <w:basedOn w:val="DefaultParagraphFont"/>
    <w:uiPriority w:val="99"/>
    <w:semiHidden/>
    <w:unhideWhenUsed/>
    <w:rsid w:val="00971DEC"/>
    <w:rPr>
      <w:color w:val="806000" w:themeColor="accent4" w:themeShade="80"/>
      <w:u w:val="single"/>
    </w:rPr>
  </w:style>
  <w:style w:type="character" w:styleId="Hyperlink">
    <w:name w:val="Hyperlink"/>
    <w:basedOn w:val="DefaultParagraphFont"/>
    <w:uiPriority w:val="99"/>
    <w:unhideWhenUsed/>
    <w:rsid w:val="00B66857"/>
    <w:rPr>
      <w:color w:val="2F5496"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F4083F"/>
    <w:pPr>
      <w:ind w:left="720"/>
      <w:contextualSpacing/>
    </w:pPr>
  </w:style>
  <w:style w:type="table" w:styleId="LightList-Accent3">
    <w:name w:val="Light List Accent 3"/>
    <w:basedOn w:val="TableNormal"/>
    <w:uiPriority w:val="61"/>
    <w:rsid w:val="005B7DCD"/>
    <w:pPr>
      <w:spacing w:after="0" w:line="240" w:lineRule="auto"/>
    </w:pPr>
    <w:rPr>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1">
    <w:name w:val="toc 1"/>
    <w:basedOn w:val="Normal"/>
    <w:next w:val="Normal"/>
    <w:autoRedefine/>
    <w:uiPriority w:val="39"/>
    <w:unhideWhenUsed/>
    <w:rsid w:val="002A0836"/>
    <w:pPr>
      <w:spacing w:after="100"/>
    </w:pPr>
  </w:style>
  <w:style w:type="paragraph" w:styleId="TOC2">
    <w:name w:val="toc 2"/>
    <w:basedOn w:val="Normal"/>
    <w:next w:val="Normal"/>
    <w:autoRedefine/>
    <w:uiPriority w:val="39"/>
    <w:unhideWhenUsed/>
    <w:rsid w:val="002A0836"/>
    <w:pPr>
      <w:spacing w:after="100"/>
      <w:ind w:left="220"/>
    </w:pPr>
  </w:style>
  <w:style w:type="paragraph" w:styleId="TOC3">
    <w:name w:val="toc 3"/>
    <w:basedOn w:val="Normal"/>
    <w:next w:val="Normal"/>
    <w:autoRedefine/>
    <w:uiPriority w:val="39"/>
    <w:unhideWhenUsed/>
    <w:rsid w:val="002A0836"/>
    <w:pPr>
      <w:spacing w:after="100"/>
      <w:ind w:left="440"/>
    </w:pPr>
  </w:style>
  <w:style w:type="paragraph" w:styleId="TOC4">
    <w:name w:val="toc 4"/>
    <w:basedOn w:val="Normal"/>
    <w:next w:val="Normal"/>
    <w:autoRedefine/>
    <w:uiPriority w:val="39"/>
    <w:unhideWhenUsed/>
    <w:rsid w:val="002A083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ols.ietf.org/html/rfc3550" TargetMode="External"/><Relationship Id="rId18" Type="http://schemas.openxmlformats.org/officeDocument/2006/relationships/hyperlink" Target="https://datatracker.ietf.org/doc/html/rfc6442" TargetMode="External"/><Relationship Id="rId26" Type="http://schemas.openxmlformats.org/officeDocument/2006/relationships/hyperlink" Target="https://tools.ietf.org/html/rfc4568" TargetMode="External"/><Relationship Id="rId21" Type="http://schemas.openxmlformats.org/officeDocument/2006/relationships/hyperlink" Target="https://cdn.ymaws.com/www.nena.org/resource/resmgr/standards/apco_nena_ans_2.102.1-2022_a.pdf" TargetMode="External"/><Relationship Id="rId34" Type="http://schemas.openxmlformats.org/officeDocument/2006/relationships/hyperlink" Target="https://tools.ietf.org/html/rfc4103" TargetMode="External"/><Relationship Id="rId7" Type="http://schemas.openxmlformats.org/officeDocument/2006/relationships/endnotes" Target="endnotes.xml"/><Relationship Id="rId12" Type="http://schemas.openxmlformats.org/officeDocument/2006/relationships/hyperlink" Target="https://tools.ietf.org/html/rfc4566" TargetMode="External"/><Relationship Id="rId17" Type="http://schemas.openxmlformats.org/officeDocument/2006/relationships/hyperlink" Target="https://datatracker.ietf.org/doc/html/rfc6881" TargetMode="External"/><Relationship Id="rId25" Type="http://schemas.openxmlformats.org/officeDocument/2006/relationships/hyperlink" Target="https://tools.ietf.org/html/rfc3711" TargetMode="External"/><Relationship Id="rId33" Type="http://schemas.openxmlformats.org/officeDocument/2006/relationships/hyperlink" Target="https://tools.ietf.org/html/rfc6135" TargetMode="External"/><Relationship Id="rId2" Type="http://schemas.openxmlformats.org/officeDocument/2006/relationships/numbering" Target="numbering.xml"/><Relationship Id="rId16" Type="http://schemas.openxmlformats.org/officeDocument/2006/relationships/hyperlink" Target="https://datatracker.ietf.org/doc/rfc6443/" TargetMode="External"/><Relationship Id="rId20" Type="http://schemas.openxmlformats.org/officeDocument/2006/relationships/hyperlink" Target="https://datatracker.ietf.org/doc/rfc8148/" TargetMode="External"/><Relationship Id="rId29" Type="http://schemas.openxmlformats.org/officeDocument/2006/relationships/hyperlink" Target="https://datatracker.ietf.org/doc/rfc57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tracker.ietf.org/doc/html/rfc3856" TargetMode="External"/><Relationship Id="rId24" Type="http://schemas.openxmlformats.org/officeDocument/2006/relationships/hyperlink" Target="https://www.rfc-editor.org/rfc/rfc6155.html" TargetMode="External"/><Relationship Id="rId32" Type="http://schemas.openxmlformats.org/officeDocument/2006/relationships/hyperlink" Target="https://datatracker.ietf.org/doc/html/rfc414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tracker.ietf.org/doc/html/rfc7852" TargetMode="External"/><Relationship Id="rId23" Type="http://schemas.openxmlformats.org/officeDocument/2006/relationships/hyperlink" Target="https://www.rfc-editor.org/rfc/rfc5985.html" TargetMode="External"/><Relationship Id="rId28" Type="http://schemas.openxmlformats.org/officeDocument/2006/relationships/hyperlink" Target="https://datatracker.ietf.org/doc/html/rfc5763" TargetMode="External"/><Relationship Id="rId36" Type="http://schemas.openxmlformats.org/officeDocument/2006/relationships/fontTable" Target="fontTable.xml"/><Relationship Id="rId10" Type="http://schemas.openxmlformats.org/officeDocument/2006/relationships/hyperlink" Target="https://tools.ietf.org/html/rfc3264" TargetMode="External"/><Relationship Id="rId19" Type="http://schemas.openxmlformats.org/officeDocument/2006/relationships/hyperlink" Target="https://datatracker.ietf.org/doc/html/rfc8147" TargetMode="External"/><Relationship Id="rId31" Type="http://schemas.openxmlformats.org/officeDocument/2006/relationships/hyperlink" Target="https://tools.ietf.org/html/rfc3860" TargetMode="External"/><Relationship Id="rId4" Type="http://schemas.openxmlformats.org/officeDocument/2006/relationships/settings" Target="settings.xml"/><Relationship Id="rId9" Type="http://schemas.openxmlformats.org/officeDocument/2006/relationships/hyperlink" Target="https://tools.ietf.org/html/rfc3261" TargetMode="External"/><Relationship Id="rId14" Type="http://schemas.openxmlformats.org/officeDocument/2006/relationships/hyperlink" Target="https://www.rfc-editor.org/rfc/rfc4733" TargetMode="External"/><Relationship Id="rId22" Type="http://schemas.openxmlformats.org/officeDocument/2006/relationships/hyperlink" Target="http://docs.oasis-open.org/emergency/cap/v1.2/CAP-v1.2-os.pdf" TargetMode="External"/><Relationship Id="rId27" Type="http://schemas.openxmlformats.org/officeDocument/2006/relationships/hyperlink" Target="https://datatracker.ietf.org/doc/html/rfc6188" TargetMode="External"/><Relationship Id="rId30" Type="http://schemas.openxmlformats.org/officeDocument/2006/relationships/hyperlink" Target="https://tools.ietf.org/html/rfc4975" TargetMode="External"/><Relationship Id="rId35" Type="http://schemas.openxmlformats.org/officeDocument/2006/relationships/footer" Target="footer1.xml"/><Relationship Id="rId8" Type="http://schemas.openxmlformats.org/officeDocument/2006/relationships/hyperlink" Target="https://cdn.ymaws.com/www.nena.org/resource/resmgr/standards/nena-sta-010.3f-2021_i3_stan.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AppData\Roaming\Microsoft\Templates\Spec%20design%20(blank)(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F8EEA-DB68-479C-B3B3-87D9993AB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 design (blank)(2).dotx</Template>
  <TotalTime>31719</TotalTime>
  <Pages>19</Pages>
  <Words>4945</Words>
  <Characters>28193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Reichl</dc:creator>
  <cp:keywords/>
  <dc:description/>
  <cp:lastModifiedBy>Microsoft account</cp:lastModifiedBy>
  <cp:revision>92</cp:revision>
  <cp:lastPrinted>2026-04-18T23:03:00Z</cp:lastPrinted>
  <dcterms:created xsi:type="dcterms:W3CDTF">2025-12-17T15:43:00Z</dcterms:created>
  <dcterms:modified xsi:type="dcterms:W3CDTF">2026-04-18T23:03:00Z</dcterms:modified>
</cp:coreProperties>
</file>